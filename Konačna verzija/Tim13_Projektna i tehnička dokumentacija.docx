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0C37B1" w:rsidRPr="000C37B1" w:rsidRDefault="000C37B1" w:rsidP="000C37B1">
      <w:pPr>
        <w:spacing w:line="360" w:lineRule="auto"/>
      </w:pPr>
      <w:r w:rsidRPr="000C37B1">
        <w:t>Domagoj Samardžić</w:t>
      </w:r>
    </w:p>
    <w:p w:rsidR="000C37B1" w:rsidRPr="000C37B1" w:rsidRDefault="000C37B1" w:rsidP="000C37B1">
      <w:pPr>
        <w:spacing w:line="360" w:lineRule="auto"/>
      </w:pPr>
      <w:r w:rsidRPr="000C37B1">
        <w:t xml:space="preserve">Marko </w:t>
      </w:r>
      <w:proofErr w:type="spellStart"/>
      <w:r w:rsidRPr="000C37B1">
        <w:t>Šaponja</w:t>
      </w:r>
      <w:proofErr w:type="spellEnd"/>
    </w:p>
    <w:p w:rsidR="000C37B1" w:rsidRPr="000C37B1" w:rsidRDefault="000C37B1" w:rsidP="000C37B1">
      <w:pPr>
        <w:spacing w:line="360" w:lineRule="auto"/>
      </w:pPr>
      <w:r w:rsidRPr="000C37B1">
        <w:t>Marko Tadić</w:t>
      </w:r>
    </w:p>
    <w:p w:rsidR="000C37B1" w:rsidRPr="000C37B1" w:rsidRDefault="000C37B1" w:rsidP="000C37B1">
      <w:pPr>
        <w:spacing w:line="360" w:lineRule="auto"/>
      </w:pPr>
      <w:r w:rsidRPr="000C37B1">
        <w:t>Petra Zadro</w:t>
      </w:r>
    </w:p>
    <w:p w:rsidR="009C0AB9" w:rsidRDefault="000C37B1" w:rsidP="000C37B1">
      <w:r w:rsidRPr="005854EE">
        <w:t>Marija Živičnjak</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B830F6" w:rsidP="00482058">
      <w:pPr>
        <w:pStyle w:val="Naslovzavrnograda"/>
      </w:pPr>
      <w:r>
        <w:t>VIDEOTEKA</w:t>
      </w:r>
    </w:p>
    <w:p w:rsidR="009C0AB9" w:rsidRDefault="009C0AB9" w:rsidP="009C0AB9">
      <w:pPr>
        <w:jc w:val="center"/>
      </w:pPr>
    </w:p>
    <w:p w:rsidR="006774E1" w:rsidRDefault="006774E1" w:rsidP="00971774">
      <w:pPr>
        <w:pStyle w:val="ZAVRNIRAD"/>
      </w:pPr>
      <w:r>
        <w:t>pROJEKT IZ KOLEGIJA:</w:t>
      </w:r>
    </w:p>
    <w:p w:rsidR="009C0AB9" w:rsidRDefault="007A7E04" w:rsidP="00971774">
      <w:pPr>
        <w:pStyle w:val="ZAVRNIRAD"/>
      </w:pPr>
      <w:r>
        <w:t>PROGRAMSKO INŽINJERSTVO</w:t>
      </w:r>
    </w:p>
    <w:p w:rsidR="009C0AB9" w:rsidRDefault="003B2A64" w:rsidP="009C0AB9">
      <w:pPr>
        <w:jc w:val="center"/>
      </w:pPr>
      <w:r>
        <w:t>-projektna dokumentacija-</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337503">
      <w:pPr>
        <w:jc w:val="center"/>
      </w:pPr>
    </w:p>
    <w:p w:rsidR="009C0AB9" w:rsidRDefault="009C0AB9" w:rsidP="009C0AB9">
      <w:pPr>
        <w:jc w:val="center"/>
      </w:pPr>
    </w:p>
    <w:p w:rsidR="009C0AB9" w:rsidRDefault="006774E1" w:rsidP="00316087">
      <w:pPr>
        <w:pStyle w:val="Mjesto"/>
      </w:pPr>
      <w:r>
        <w:t>Varaždin, 201</w:t>
      </w:r>
      <w:r w:rsidR="00B830F6">
        <w:t>4</w:t>
      </w:r>
      <w:r w:rsidR="009C0AB9">
        <w:t>.</w:t>
      </w:r>
      <w:r w:rsidR="009C0AB9">
        <w:br w:type="page"/>
      </w:r>
      <w:r w:rsidR="009C0AB9">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9C0AB9" w:rsidRDefault="009C0AB9" w:rsidP="009C0AB9"/>
    <w:p w:rsidR="009C0AB9" w:rsidRDefault="009C0AB9" w:rsidP="009C0AB9"/>
    <w:p w:rsidR="00EC51A7" w:rsidRDefault="00EC51A7" w:rsidP="00B725A4">
      <w:pPr>
        <w:pStyle w:val="Podaciokandidatu"/>
      </w:pPr>
    </w:p>
    <w:p w:rsidR="000C37B1" w:rsidRPr="000C37B1" w:rsidRDefault="000C37B1" w:rsidP="000C37B1">
      <w:pPr>
        <w:spacing w:line="360" w:lineRule="auto"/>
        <w:ind w:left="360"/>
      </w:pPr>
      <w:r w:rsidRPr="000C37B1">
        <w:t>Domagoj Samardžić, izvanredni student, 39133/10-I, poslovni sustavi</w:t>
      </w:r>
    </w:p>
    <w:p w:rsidR="000C37B1" w:rsidRPr="000C37B1" w:rsidRDefault="000C37B1" w:rsidP="000C37B1">
      <w:pPr>
        <w:spacing w:line="360" w:lineRule="auto"/>
        <w:ind w:left="360"/>
      </w:pPr>
      <w:r w:rsidRPr="000C37B1">
        <w:t xml:space="preserve">Marko </w:t>
      </w:r>
      <w:proofErr w:type="spellStart"/>
      <w:r w:rsidRPr="000C37B1">
        <w:t>Šaponja</w:t>
      </w:r>
      <w:proofErr w:type="spellEnd"/>
      <w:r w:rsidRPr="000C37B1">
        <w:t>, redoviti student, 39296/10-R, poslovni sustavi</w:t>
      </w:r>
    </w:p>
    <w:p w:rsidR="000C37B1" w:rsidRPr="000C37B1" w:rsidRDefault="000C37B1" w:rsidP="000C37B1">
      <w:pPr>
        <w:spacing w:line="360" w:lineRule="auto"/>
        <w:ind w:left="360"/>
      </w:pPr>
      <w:r w:rsidRPr="000C37B1">
        <w:t>Marko Tadić, redoviti student, 39135/10-R, poslovni sustavi</w:t>
      </w:r>
    </w:p>
    <w:p w:rsidR="000C37B1" w:rsidRPr="000C37B1" w:rsidRDefault="000C37B1" w:rsidP="000C37B1">
      <w:pPr>
        <w:spacing w:line="360" w:lineRule="auto"/>
        <w:ind w:left="360"/>
      </w:pPr>
      <w:r w:rsidRPr="000C37B1">
        <w:t>Petra Zadro, redoviti student, 39271/10-R, poslovni sustavi</w:t>
      </w:r>
    </w:p>
    <w:p w:rsidR="000C37B1" w:rsidRPr="000C37B1" w:rsidRDefault="000C37B1" w:rsidP="000C37B1">
      <w:pPr>
        <w:spacing w:line="360" w:lineRule="auto"/>
        <w:ind w:left="360"/>
      </w:pPr>
      <w:r w:rsidRPr="000C37B1">
        <w:t>Marija Živičnjak, redoviti student, 39091/10-R, poslovni sustavi</w:t>
      </w:r>
    </w:p>
    <w:p w:rsidR="009C0AB9" w:rsidRDefault="009C0AB9" w:rsidP="009C0AB9"/>
    <w:p w:rsidR="009C0AB9" w:rsidRDefault="009C0AB9" w:rsidP="009C0AB9"/>
    <w:p w:rsidR="009C0AB9" w:rsidRDefault="009C0AB9" w:rsidP="009C0AB9"/>
    <w:p w:rsidR="009C0AB9" w:rsidRDefault="009C0AB9" w:rsidP="009C0AB9"/>
    <w:p w:rsidR="006774E1" w:rsidRDefault="006774E1" w:rsidP="009C0AB9"/>
    <w:p w:rsidR="006774E1" w:rsidRDefault="006774E1" w:rsidP="009C0AB9"/>
    <w:p w:rsidR="006774E1" w:rsidRDefault="006774E1" w:rsidP="009C0AB9"/>
    <w:p w:rsidR="009C0AB9" w:rsidRDefault="009C0AB9" w:rsidP="009C0AB9"/>
    <w:p w:rsidR="009C0AB9" w:rsidRDefault="009C0AB9" w:rsidP="009C0AB9"/>
    <w:p w:rsidR="00AC1032" w:rsidRDefault="00B830F6" w:rsidP="00AC1032">
      <w:pPr>
        <w:pStyle w:val="Naslovzavrnograda"/>
      </w:pPr>
      <w:r>
        <w:t>VIDEOTEKA</w:t>
      </w:r>
    </w:p>
    <w:p w:rsidR="009C0AB9" w:rsidRDefault="009C0AB9" w:rsidP="009C0AB9">
      <w:pPr>
        <w:jc w:val="center"/>
      </w:pPr>
    </w:p>
    <w:p w:rsidR="009C0AB9" w:rsidRDefault="006774E1" w:rsidP="00482058">
      <w:pPr>
        <w:pStyle w:val="ZAVRNIRAD"/>
      </w:pPr>
      <w:r>
        <w:t>Projekt iz kolegija:</w:t>
      </w:r>
    </w:p>
    <w:p w:rsidR="007A7E04" w:rsidRDefault="007A7E04" w:rsidP="007A7E04">
      <w:pPr>
        <w:pStyle w:val="ZAVRNIRAD"/>
      </w:pPr>
      <w:r>
        <w:t>PROGRAMSKO INŽINJERSTVO</w:t>
      </w:r>
    </w:p>
    <w:p w:rsidR="009C0AB9" w:rsidRDefault="003B2A64" w:rsidP="003B2A64">
      <w:pPr>
        <w:jc w:val="center"/>
      </w:pPr>
      <w:r>
        <w:t>-projektna dokumentacija-</w:t>
      </w:r>
    </w:p>
    <w:p w:rsidR="009C0AB9" w:rsidRDefault="009C0AB9" w:rsidP="009C0AB9">
      <w:pPr>
        <w:rPr>
          <w:b/>
          <w:bCs/>
        </w:rPr>
      </w:pPr>
    </w:p>
    <w:p w:rsidR="006774E1" w:rsidRDefault="006774E1" w:rsidP="00B725A4">
      <w:pPr>
        <w:pStyle w:val="Mentor"/>
      </w:pPr>
    </w:p>
    <w:p w:rsidR="006774E1" w:rsidRDefault="006774E1" w:rsidP="00B725A4">
      <w:pPr>
        <w:pStyle w:val="Mentor"/>
      </w:pPr>
    </w:p>
    <w:p w:rsidR="000100E1" w:rsidRDefault="000100E1" w:rsidP="00B725A4">
      <w:pPr>
        <w:pStyle w:val="Mentor"/>
      </w:pPr>
    </w:p>
    <w:p w:rsidR="003B2A64" w:rsidRDefault="003B2A64" w:rsidP="00B725A4">
      <w:pPr>
        <w:pStyle w:val="Mentor"/>
      </w:pPr>
    </w:p>
    <w:p w:rsidR="009C0AB9" w:rsidRDefault="0066372F" w:rsidP="00B725A4">
      <w:pPr>
        <w:pStyle w:val="Mentor"/>
      </w:pPr>
      <w:r>
        <w:t>Nositelj kolegija</w:t>
      </w:r>
      <w:r w:rsidR="009C0AB9">
        <w:t>:</w:t>
      </w:r>
    </w:p>
    <w:p w:rsidR="006774E1" w:rsidRDefault="00E24372" w:rsidP="006774E1">
      <w:pPr>
        <w:pStyle w:val="Podaciomentoru"/>
      </w:pPr>
      <w:proofErr w:type="spellStart"/>
      <w:r>
        <w:t>p</w:t>
      </w:r>
      <w:r w:rsidR="006774E1">
        <w:t>rof</w:t>
      </w:r>
      <w:proofErr w:type="spellEnd"/>
      <w:r w:rsidR="006774E1">
        <w:t xml:space="preserve">. </w:t>
      </w:r>
      <w:proofErr w:type="spellStart"/>
      <w:r w:rsidR="006774E1">
        <w:t>d</w:t>
      </w:r>
      <w:r w:rsidR="009C0AB9">
        <w:t>r</w:t>
      </w:r>
      <w:proofErr w:type="spellEnd"/>
      <w:r w:rsidR="009C0AB9">
        <w:t xml:space="preserve">. </w:t>
      </w:r>
      <w:proofErr w:type="spellStart"/>
      <w:r w:rsidR="00482058">
        <w:t>sc</w:t>
      </w:r>
      <w:proofErr w:type="spellEnd"/>
      <w:r w:rsidR="00482058">
        <w:t xml:space="preserve">. </w:t>
      </w:r>
      <w:r w:rsidR="0066372F">
        <w:t>Vjeran Strahonja</w:t>
      </w:r>
    </w:p>
    <w:p w:rsidR="006774E1" w:rsidRPr="006774E1" w:rsidRDefault="006774E1" w:rsidP="006774E1">
      <w:pPr>
        <w:pStyle w:val="Podaciomentoru"/>
      </w:pPr>
    </w:p>
    <w:p w:rsidR="006774E1" w:rsidRDefault="006774E1" w:rsidP="00B725A4">
      <w:pPr>
        <w:pStyle w:val="Podaciomentoru"/>
      </w:pPr>
    </w:p>
    <w:p w:rsidR="009C0AB9" w:rsidRDefault="009C0AB9" w:rsidP="00617148">
      <w:pPr>
        <w:jc w:val="center"/>
      </w:pPr>
    </w:p>
    <w:p w:rsidR="009C0AB9" w:rsidRDefault="009C0AB9" w:rsidP="00617148">
      <w:pPr>
        <w:jc w:val="center"/>
      </w:pPr>
    </w:p>
    <w:p w:rsidR="00EC51A7" w:rsidRDefault="00EC51A7" w:rsidP="00617148">
      <w:pPr>
        <w:pStyle w:val="Mjesto"/>
      </w:pPr>
    </w:p>
    <w:p w:rsidR="009C0AB9" w:rsidRDefault="009C0AB9" w:rsidP="00EC51A7">
      <w:pPr>
        <w:pStyle w:val="Mjesto"/>
      </w:pPr>
      <w:r>
        <w:t>Varaždin</w:t>
      </w:r>
      <w:r w:rsidR="00473FDE">
        <w:t xml:space="preserve">, </w:t>
      </w:r>
      <w:r w:rsidR="00B830F6">
        <w:t>travanj</w:t>
      </w:r>
      <w:r w:rsidR="007A7E04">
        <w:t xml:space="preserve"> 201</w:t>
      </w:r>
      <w:r w:rsidR="00B830F6">
        <w:t>4</w:t>
      </w:r>
      <w:r>
        <w:t>.</w:t>
      </w:r>
    </w:p>
    <w:p w:rsidR="009C0AB9" w:rsidRDefault="009C0AB9" w:rsidP="009C0AB9">
      <w:pPr>
        <w:jc w:val="center"/>
      </w:pPr>
    </w:p>
    <w:p w:rsidR="000C37B1" w:rsidRDefault="000C37B1" w:rsidP="009C0AB9">
      <w:pPr>
        <w:jc w:val="center"/>
        <w:sectPr w:rsidR="000C37B1" w:rsidSect="00FA7FCC">
          <w:type w:val="continuous"/>
          <w:pgSz w:w="11906" w:h="16838"/>
          <w:pgMar w:top="1417" w:right="1417" w:bottom="1417" w:left="1417" w:header="709" w:footer="709" w:gutter="0"/>
          <w:cols w:space="708"/>
          <w:docGrid w:linePitch="360"/>
        </w:sectPr>
      </w:pPr>
    </w:p>
    <w:p w:rsidR="00701881" w:rsidRPr="003202CC" w:rsidRDefault="00337503" w:rsidP="00AF36B6">
      <w:pPr>
        <w:pStyle w:val="Sadraj"/>
        <w:rPr>
          <w:rFonts w:ascii="Arial" w:hAnsi="Arial" w:cs="Arial"/>
          <w:sz w:val="36"/>
        </w:rPr>
      </w:pPr>
      <w:bookmarkStart w:id="0" w:name="_Toc184011513"/>
      <w:r w:rsidRPr="003202CC">
        <w:rPr>
          <w:rFonts w:ascii="Arial" w:hAnsi="Arial" w:cs="Arial"/>
          <w:sz w:val="36"/>
        </w:rPr>
        <w:lastRenderedPageBreak/>
        <w:t>Sadržaj</w:t>
      </w:r>
      <w:bookmarkEnd w:id="0"/>
    </w:p>
    <w:p w:rsidR="007B13E6" w:rsidRPr="00CF22D0" w:rsidRDefault="007B13E6" w:rsidP="00CF22D0">
      <w:pPr>
        <w:pStyle w:val="TOCHeading"/>
        <w:spacing w:line="360" w:lineRule="auto"/>
        <w:rPr>
          <w:rFonts w:ascii="Times New Roman" w:hAnsi="Times New Roman"/>
        </w:rPr>
      </w:pPr>
    </w:p>
    <w:p w:rsidR="0053772D" w:rsidRPr="0053772D" w:rsidRDefault="00767EF1" w:rsidP="0053772D">
      <w:pPr>
        <w:pStyle w:val="TOC1"/>
        <w:tabs>
          <w:tab w:val="right" w:leader="dot" w:pos="9062"/>
        </w:tabs>
        <w:spacing w:line="360" w:lineRule="auto"/>
        <w:jc w:val="both"/>
        <w:rPr>
          <w:rFonts w:eastAsiaTheme="minorEastAsia"/>
          <w:b w:val="0"/>
          <w:bCs w:val="0"/>
          <w:caps w:val="0"/>
          <w:noProof/>
          <w:sz w:val="24"/>
          <w:szCs w:val="24"/>
        </w:rPr>
      </w:pPr>
      <w:r w:rsidRPr="00767EF1">
        <w:rPr>
          <w:sz w:val="24"/>
          <w:szCs w:val="24"/>
        </w:rPr>
        <w:fldChar w:fldCharType="begin"/>
      </w:r>
      <w:r w:rsidR="007B13E6" w:rsidRPr="0053772D">
        <w:rPr>
          <w:sz w:val="24"/>
          <w:szCs w:val="24"/>
        </w:rPr>
        <w:instrText xml:space="preserve"> TOC \o "1-3" \h \z \u </w:instrText>
      </w:r>
      <w:r w:rsidRPr="00767EF1">
        <w:rPr>
          <w:sz w:val="24"/>
          <w:szCs w:val="24"/>
        </w:rPr>
        <w:fldChar w:fldCharType="separate"/>
      </w:r>
      <w:hyperlink w:anchor="_Toc397878578" w:history="1">
        <w:r w:rsidR="0053772D" w:rsidRPr="0053772D">
          <w:rPr>
            <w:rStyle w:val="Hyperlink"/>
            <w:noProof/>
            <w:sz w:val="24"/>
            <w:szCs w:val="24"/>
          </w:rPr>
          <w:t>Uvod</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_Toc397878578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w:t>
        </w:r>
        <w:r w:rsidRPr="0053772D">
          <w:rPr>
            <w:noProof/>
            <w:webHidden/>
            <w:sz w:val="24"/>
            <w:szCs w:val="24"/>
          </w:rPr>
          <w:fldChar w:fldCharType="end"/>
        </w:r>
      </w:hyperlink>
    </w:p>
    <w:p w:rsidR="0053772D" w:rsidRPr="0053772D" w:rsidRDefault="00767EF1" w:rsidP="0053772D">
      <w:pPr>
        <w:pStyle w:val="TOC1"/>
        <w:tabs>
          <w:tab w:val="right" w:leader="dot" w:pos="9062"/>
        </w:tabs>
        <w:spacing w:line="360" w:lineRule="auto"/>
        <w:jc w:val="both"/>
        <w:rPr>
          <w:rFonts w:eastAsiaTheme="minorEastAsia"/>
          <w:b w:val="0"/>
          <w:bCs w:val="0"/>
          <w:caps w:val="0"/>
          <w:noProof/>
          <w:sz w:val="24"/>
          <w:szCs w:val="24"/>
        </w:rPr>
      </w:pPr>
      <w:hyperlink w:anchor="_Toc397878579" w:history="1">
        <w:r w:rsidR="0053772D" w:rsidRPr="0053772D">
          <w:rPr>
            <w:rStyle w:val="Hyperlink"/>
            <w:noProof/>
            <w:sz w:val="24"/>
            <w:szCs w:val="24"/>
          </w:rPr>
          <w:t>1. Specifikacija zahtjeva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_Toc397878579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580" w:history="1">
        <w:r w:rsidR="0053772D" w:rsidRPr="0053772D">
          <w:rPr>
            <w:rStyle w:val="Hyperlink"/>
            <w:noProof/>
            <w:sz w:val="24"/>
            <w:szCs w:val="24"/>
          </w:rPr>
          <w:t>1.1.  Svrha i domena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_Toc397878580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w:t>
        </w:r>
        <w:r w:rsidRPr="0053772D">
          <w:rPr>
            <w:noProof/>
            <w:webHidden/>
            <w:sz w:val="24"/>
            <w:szCs w:val="24"/>
          </w:rPr>
          <w:fldChar w:fldCharType="end"/>
        </w:r>
      </w:hyperlink>
    </w:p>
    <w:p w:rsidR="0053772D" w:rsidRPr="0053772D" w:rsidRDefault="00767EF1" w:rsidP="0053772D">
      <w:pPr>
        <w:pStyle w:val="TOC3"/>
        <w:tabs>
          <w:tab w:val="right" w:leader="dot" w:pos="9062"/>
        </w:tabs>
        <w:spacing w:line="360" w:lineRule="auto"/>
        <w:jc w:val="both"/>
        <w:rPr>
          <w:rFonts w:eastAsiaTheme="minorEastAsia"/>
          <w:i w:val="0"/>
          <w:iCs w:val="0"/>
          <w:noProof/>
          <w:sz w:val="24"/>
          <w:szCs w:val="24"/>
        </w:rPr>
      </w:pPr>
      <w:hyperlink w:anchor="_Toc397878581" w:history="1">
        <w:r w:rsidR="0053772D" w:rsidRPr="0053772D">
          <w:rPr>
            <w:rStyle w:val="Hyperlink"/>
            <w:noProof/>
            <w:sz w:val="24"/>
            <w:szCs w:val="24"/>
          </w:rPr>
          <w:t>1.1.1. Svrha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_Toc397878581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w:t>
        </w:r>
        <w:r w:rsidRPr="0053772D">
          <w:rPr>
            <w:noProof/>
            <w:webHidden/>
            <w:sz w:val="24"/>
            <w:szCs w:val="24"/>
          </w:rPr>
          <w:fldChar w:fldCharType="end"/>
        </w:r>
      </w:hyperlink>
    </w:p>
    <w:p w:rsidR="0053772D" w:rsidRPr="0053772D" w:rsidRDefault="00767EF1" w:rsidP="0053772D">
      <w:pPr>
        <w:pStyle w:val="TOC3"/>
        <w:tabs>
          <w:tab w:val="right" w:leader="dot" w:pos="9062"/>
        </w:tabs>
        <w:spacing w:line="360" w:lineRule="auto"/>
        <w:jc w:val="both"/>
        <w:rPr>
          <w:rFonts w:eastAsiaTheme="minorEastAsia"/>
          <w:i w:val="0"/>
          <w:iCs w:val="0"/>
          <w:noProof/>
          <w:sz w:val="24"/>
          <w:szCs w:val="24"/>
        </w:rPr>
      </w:pPr>
      <w:hyperlink w:anchor="_Toc397878582" w:history="1">
        <w:r w:rsidR="0053772D" w:rsidRPr="0053772D">
          <w:rPr>
            <w:rStyle w:val="Hyperlink"/>
            <w:noProof/>
            <w:sz w:val="24"/>
            <w:szCs w:val="24"/>
          </w:rPr>
          <w:t>1.1.2. Domena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_Toc397878582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583" w:history="1">
        <w:r w:rsidR="0053772D" w:rsidRPr="0053772D">
          <w:rPr>
            <w:rStyle w:val="Hyperlink"/>
            <w:noProof/>
            <w:sz w:val="24"/>
            <w:szCs w:val="24"/>
          </w:rPr>
          <w:t>1.2. Cjelokupni opis</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_Toc397878583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767EF1" w:rsidP="0053772D">
      <w:pPr>
        <w:pStyle w:val="TOC3"/>
        <w:tabs>
          <w:tab w:val="right" w:leader="dot" w:pos="9062"/>
        </w:tabs>
        <w:spacing w:line="360" w:lineRule="auto"/>
        <w:jc w:val="both"/>
        <w:rPr>
          <w:rFonts w:eastAsiaTheme="minorEastAsia"/>
          <w:i w:val="0"/>
          <w:iCs w:val="0"/>
          <w:noProof/>
          <w:sz w:val="24"/>
          <w:szCs w:val="24"/>
        </w:rPr>
      </w:pPr>
      <w:hyperlink w:anchor="_Toc397878584" w:history="1">
        <w:r w:rsidR="0053772D" w:rsidRPr="0053772D">
          <w:rPr>
            <w:rStyle w:val="Hyperlink"/>
            <w:noProof/>
            <w:sz w:val="24"/>
            <w:szCs w:val="24"/>
          </w:rPr>
          <w:t>1.2.1. Perspektiva proizvoda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_Toc397878584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767EF1" w:rsidP="0053772D">
      <w:pPr>
        <w:pStyle w:val="TOC3"/>
        <w:tabs>
          <w:tab w:val="right" w:leader="dot" w:pos="9062"/>
        </w:tabs>
        <w:spacing w:line="360" w:lineRule="auto"/>
        <w:jc w:val="both"/>
        <w:rPr>
          <w:rFonts w:eastAsiaTheme="minorEastAsia"/>
          <w:i w:val="0"/>
          <w:iCs w:val="0"/>
          <w:noProof/>
          <w:sz w:val="24"/>
          <w:szCs w:val="24"/>
        </w:rPr>
      </w:pPr>
      <w:hyperlink w:anchor="_Toc397878585" w:history="1">
        <w:r w:rsidR="0053772D" w:rsidRPr="0053772D">
          <w:rPr>
            <w:rStyle w:val="Hyperlink"/>
            <w:noProof/>
            <w:sz w:val="24"/>
            <w:szCs w:val="24"/>
          </w:rPr>
          <w:t>1.2.2. Funkcije proizvoda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_Toc397878585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767EF1" w:rsidP="0053772D">
      <w:pPr>
        <w:pStyle w:val="TOC3"/>
        <w:tabs>
          <w:tab w:val="right" w:leader="dot" w:pos="9062"/>
        </w:tabs>
        <w:spacing w:line="360" w:lineRule="auto"/>
        <w:jc w:val="both"/>
        <w:rPr>
          <w:rFonts w:eastAsiaTheme="minorEastAsia"/>
          <w:i w:val="0"/>
          <w:iCs w:val="0"/>
          <w:noProof/>
          <w:sz w:val="24"/>
          <w:szCs w:val="24"/>
        </w:rPr>
      </w:pPr>
      <w:hyperlink w:anchor="_Toc397878586" w:history="1">
        <w:r w:rsidR="0053772D" w:rsidRPr="0053772D">
          <w:rPr>
            <w:rStyle w:val="Hyperlink"/>
            <w:noProof/>
            <w:sz w:val="24"/>
            <w:szCs w:val="24"/>
          </w:rPr>
          <w:t>1.2.3. Karakteristike korisnika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_Toc397878586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767EF1" w:rsidP="0053772D">
      <w:pPr>
        <w:pStyle w:val="TOC3"/>
        <w:tabs>
          <w:tab w:val="right" w:leader="dot" w:pos="9062"/>
        </w:tabs>
        <w:spacing w:line="360" w:lineRule="auto"/>
        <w:jc w:val="both"/>
        <w:rPr>
          <w:rFonts w:eastAsiaTheme="minorEastAsia"/>
          <w:i w:val="0"/>
          <w:iCs w:val="0"/>
          <w:noProof/>
          <w:sz w:val="24"/>
          <w:szCs w:val="24"/>
        </w:rPr>
      </w:pPr>
      <w:hyperlink w:anchor="_Toc397878587" w:history="1">
        <w:r w:rsidR="0053772D" w:rsidRPr="0053772D">
          <w:rPr>
            <w:rStyle w:val="Hyperlink"/>
            <w:noProof/>
            <w:sz w:val="24"/>
            <w:szCs w:val="24"/>
          </w:rPr>
          <w:t>1.2.4. Ograničenja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_Toc397878587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4</w:t>
        </w:r>
        <w:r w:rsidRPr="0053772D">
          <w:rPr>
            <w:noProof/>
            <w:webHidden/>
            <w:sz w:val="24"/>
            <w:szCs w:val="24"/>
          </w:rPr>
          <w:fldChar w:fldCharType="end"/>
        </w:r>
      </w:hyperlink>
    </w:p>
    <w:p w:rsidR="0053772D" w:rsidRPr="0053772D" w:rsidRDefault="00767EF1" w:rsidP="0053772D">
      <w:pPr>
        <w:pStyle w:val="TOC1"/>
        <w:tabs>
          <w:tab w:val="right" w:leader="dot" w:pos="9062"/>
        </w:tabs>
        <w:spacing w:line="360" w:lineRule="auto"/>
        <w:jc w:val="both"/>
        <w:rPr>
          <w:rFonts w:eastAsiaTheme="minorEastAsia"/>
          <w:b w:val="0"/>
          <w:bCs w:val="0"/>
          <w:caps w:val="0"/>
          <w:noProof/>
          <w:sz w:val="24"/>
          <w:szCs w:val="24"/>
        </w:rPr>
      </w:pPr>
      <w:hyperlink w:anchor="_Toc397878588" w:history="1">
        <w:r w:rsidR="0053772D" w:rsidRPr="0053772D">
          <w:rPr>
            <w:rStyle w:val="Hyperlink"/>
            <w:noProof/>
            <w:sz w:val="24"/>
            <w:szCs w:val="24"/>
          </w:rPr>
          <w:t>2. Korisnički zahtjevi</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_Toc397878588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5</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589" w:history="1">
        <w:r w:rsidR="0053772D" w:rsidRPr="0053772D">
          <w:rPr>
            <w:rStyle w:val="Hyperlink"/>
            <w:noProof/>
            <w:sz w:val="24"/>
            <w:szCs w:val="24"/>
          </w:rPr>
          <w:t>2.1. Funkcionalnost aplikacije</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_Toc397878589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5</w:t>
        </w:r>
        <w:r w:rsidRPr="0053772D">
          <w:rPr>
            <w:noProof/>
            <w:webHidden/>
            <w:sz w:val="24"/>
            <w:szCs w:val="24"/>
          </w:rPr>
          <w:fldChar w:fldCharType="end"/>
        </w:r>
      </w:hyperlink>
    </w:p>
    <w:p w:rsidR="0053772D" w:rsidRPr="0053772D" w:rsidRDefault="00767EF1" w:rsidP="0053772D">
      <w:pPr>
        <w:pStyle w:val="TOC1"/>
        <w:tabs>
          <w:tab w:val="right" w:leader="dot" w:pos="9062"/>
        </w:tabs>
        <w:spacing w:line="360" w:lineRule="auto"/>
        <w:jc w:val="both"/>
        <w:rPr>
          <w:rFonts w:eastAsiaTheme="minorEastAsia"/>
          <w:b w:val="0"/>
          <w:bCs w:val="0"/>
          <w:caps w:val="0"/>
          <w:noProof/>
          <w:sz w:val="24"/>
          <w:szCs w:val="24"/>
        </w:rPr>
      </w:pPr>
      <w:hyperlink w:anchor="_Toc397878590" w:history="1">
        <w:r w:rsidR="0053772D" w:rsidRPr="0053772D">
          <w:rPr>
            <w:rStyle w:val="Hyperlink"/>
            <w:noProof/>
            <w:sz w:val="24"/>
            <w:szCs w:val="24"/>
          </w:rPr>
          <w:t>3. Plan projekta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_Toc397878590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6</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591" w:history="1">
        <w:r w:rsidR="0053772D" w:rsidRPr="0053772D">
          <w:rPr>
            <w:rStyle w:val="Hyperlink"/>
            <w:noProof/>
            <w:sz w:val="24"/>
            <w:szCs w:val="24"/>
          </w:rPr>
          <w:t>3.1. Projektni tim</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_Toc397878591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6</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592" w:history="1">
        <w:r w:rsidR="0053772D" w:rsidRPr="0053772D">
          <w:rPr>
            <w:rStyle w:val="Hyperlink"/>
            <w:noProof/>
            <w:sz w:val="24"/>
            <w:szCs w:val="24"/>
          </w:rPr>
          <w:t>3.2. Specifikacija zadataka po članovima tima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_Toc397878592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7</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593" w:history="1">
        <w:r w:rsidR="0053772D" w:rsidRPr="0053772D">
          <w:rPr>
            <w:rStyle w:val="Hyperlink"/>
            <w:noProof/>
            <w:sz w:val="24"/>
            <w:szCs w:val="24"/>
          </w:rPr>
          <w:t>3.3. Specifikacija vremena po aktivnostima i članovima tima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_Toc397878593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10</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594" w:history="1">
        <w:r w:rsidR="0053772D" w:rsidRPr="0053772D">
          <w:rPr>
            <w:rStyle w:val="Hyperlink"/>
            <w:noProof/>
            <w:sz w:val="24"/>
            <w:szCs w:val="24"/>
          </w:rPr>
          <w:t>3.4. Radno vrijeme članova tima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_Toc397878594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11</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595" w:history="1">
        <w:r w:rsidR="0053772D" w:rsidRPr="0053772D">
          <w:rPr>
            <w:rStyle w:val="Hyperlink"/>
            <w:noProof/>
            <w:sz w:val="24"/>
            <w:szCs w:val="24"/>
          </w:rPr>
          <w:t>3.5. Terminski plan projekta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_Toc397878595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12</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596" w:history="1">
        <w:r w:rsidR="0053772D" w:rsidRPr="0053772D">
          <w:rPr>
            <w:rStyle w:val="Hyperlink"/>
            <w:noProof/>
            <w:sz w:val="24"/>
            <w:szCs w:val="24"/>
          </w:rPr>
          <w:t>3.6. Proračun projekta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_Toc397878596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18</w:t>
        </w:r>
        <w:r w:rsidRPr="0053772D">
          <w:rPr>
            <w:noProof/>
            <w:webHidden/>
            <w:sz w:val="24"/>
            <w:szCs w:val="24"/>
          </w:rPr>
          <w:fldChar w:fldCharType="end"/>
        </w:r>
      </w:hyperlink>
    </w:p>
    <w:p w:rsidR="0053772D" w:rsidRPr="0053772D" w:rsidRDefault="00767EF1" w:rsidP="0053772D">
      <w:pPr>
        <w:pStyle w:val="TOC1"/>
        <w:tabs>
          <w:tab w:val="right" w:leader="dot" w:pos="9062"/>
        </w:tabs>
        <w:spacing w:line="360" w:lineRule="auto"/>
        <w:jc w:val="both"/>
        <w:rPr>
          <w:rFonts w:eastAsiaTheme="minorEastAsia"/>
          <w:b w:val="0"/>
          <w:bCs w:val="0"/>
          <w:caps w:val="0"/>
          <w:noProof/>
          <w:sz w:val="24"/>
          <w:szCs w:val="24"/>
        </w:rPr>
      </w:pPr>
      <w:hyperlink w:anchor="_Toc397878597" w:history="1">
        <w:r w:rsidR="0053772D" w:rsidRPr="0053772D">
          <w:rPr>
            <w:rStyle w:val="Hyperlink"/>
            <w:noProof/>
            <w:sz w:val="24"/>
            <w:szCs w:val="24"/>
          </w:rPr>
          <w:t>4. Ponuda naručitelju</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_Toc397878597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20</w:t>
        </w:r>
        <w:r w:rsidRPr="0053772D">
          <w:rPr>
            <w:noProof/>
            <w:webHidden/>
            <w:sz w:val="24"/>
            <w:szCs w:val="24"/>
          </w:rPr>
          <w:fldChar w:fldCharType="end"/>
        </w:r>
      </w:hyperlink>
    </w:p>
    <w:p w:rsidR="0053772D" w:rsidRPr="0053772D" w:rsidRDefault="00767EF1" w:rsidP="0053772D">
      <w:pPr>
        <w:pStyle w:val="TOC1"/>
        <w:tabs>
          <w:tab w:val="right" w:leader="dot" w:pos="9062"/>
        </w:tabs>
        <w:spacing w:line="360" w:lineRule="auto"/>
        <w:jc w:val="both"/>
        <w:rPr>
          <w:rFonts w:eastAsiaTheme="minorEastAsia"/>
          <w:b w:val="0"/>
          <w:bCs w:val="0"/>
          <w:caps w:val="0"/>
          <w:noProof/>
          <w:sz w:val="24"/>
          <w:szCs w:val="24"/>
        </w:rPr>
      </w:pPr>
      <w:hyperlink w:anchor="_Toc397878598" w:history="1">
        <w:r w:rsidR="0053772D" w:rsidRPr="0053772D">
          <w:rPr>
            <w:rStyle w:val="Hyperlink"/>
            <w:noProof/>
            <w:sz w:val="24"/>
            <w:szCs w:val="24"/>
          </w:rPr>
          <w:t>5. Dijagrami</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_Toc397878598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21</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599" w:history="1">
        <w:r w:rsidR="0053772D" w:rsidRPr="0053772D">
          <w:rPr>
            <w:rStyle w:val="Hyperlink"/>
            <w:noProof/>
            <w:sz w:val="24"/>
            <w:szCs w:val="24"/>
          </w:rPr>
          <w:t>5.1. Dijagram slučajeva korištenja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_Toc397878599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21</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600" w:history="1">
        <w:r w:rsidR="0053772D" w:rsidRPr="0053772D">
          <w:rPr>
            <w:rStyle w:val="Hyperlink"/>
            <w:noProof/>
            <w:sz w:val="24"/>
            <w:szCs w:val="24"/>
          </w:rPr>
          <w:t>5.2. Dijagrami slijeda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_Toc397878600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24</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601" w:history="1">
        <w:r w:rsidR="0053772D" w:rsidRPr="0053772D">
          <w:rPr>
            <w:rStyle w:val="Hyperlink"/>
            <w:noProof/>
            <w:sz w:val="24"/>
            <w:szCs w:val="24"/>
          </w:rPr>
          <w:t>5.3. Dijagram aktivnosti</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_Toc397878601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28</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602" w:history="1">
        <w:r w:rsidR="0053772D" w:rsidRPr="0053772D">
          <w:rPr>
            <w:rStyle w:val="Hyperlink"/>
            <w:noProof/>
            <w:sz w:val="24"/>
            <w:szCs w:val="24"/>
          </w:rPr>
          <w:t>5.4. Dijagram klasa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_Toc397878602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32</w:t>
        </w:r>
        <w:r w:rsidRPr="0053772D">
          <w:rPr>
            <w:noProof/>
            <w:webHidden/>
            <w:sz w:val="24"/>
            <w:szCs w:val="24"/>
          </w:rPr>
          <w:fldChar w:fldCharType="end"/>
        </w:r>
      </w:hyperlink>
    </w:p>
    <w:p w:rsidR="0053772D" w:rsidRPr="0053772D" w:rsidRDefault="00767EF1" w:rsidP="0053772D">
      <w:pPr>
        <w:pStyle w:val="TOC2"/>
        <w:tabs>
          <w:tab w:val="right" w:leader="dot" w:pos="9062"/>
        </w:tabs>
        <w:spacing w:line="360" w:lineRule="auto"/>
        <w:jc w:val="both"/>
        <w:rPr>
          <w:rFonts w:eastAsiaTheme="minorEastAsia"/>
          <w:smallCaps w:val="0"/>
          <w:noProof/>
          <w:sz w:val="24"/>
          <w:szCs w:val="24"/>
        </w:rPr>
      </w:pPr>
      <w:hyperlink w:anchor="_Toc397878603" w:history="1">
        <w:r w:rsidR="0053772D" w:rsidRPr="0053772D">
          <w:rPr>
            <w:rStyle w:val="Hyperlink"/>
            <w:noProof/>
            <w:sz w:val="24"/>
            <w:szCs w:val="24"/>
          </w:rPr>
          <w:t>5.5. ERA model</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_Toc397878603 \h </w:instrText>
        </w:r>
        <w:r w:rsidRPr="0053772D">
          <w:rPr>
            <w:noProof/>
            <w:webHidden/>
            <w:sz w:val="24"/>
            <w:szCs w:val="24"/>
          </w:rPr>
        </w:r>
        <w:r w:rsidRPr="0053772D">
          <w:rPr>
            <w:noProof/>
            <w:webHidden/>
            <w:sz w:val="24"/>
            <w:szCs w:val="24"/>
          </w:rPr>
          <w:fldChar w:fldCharType="separate"/>
        </w:r>
        <w:r w:rsidR="0053772D" w:rsidRPr="0053772D">
          <w:rPr>
            <w:noProof/>
            <w:webHidden/>
            <w:sz w:val="24"/>
            <w:szCs w:val="24"/>
          </w:rPr>
          <w:t>33</w:t>
        </w:r>
        <w:r w:rsidRPr="0053772D">
          <w:rPr>
            <w:noProof/>
            <w:webHidden/>
            <w:sz w:val="24"/>
            <w:szCs w:val="24"/>
          </w:rPr>
          <w:fldChar w:fldCharType="end"/>
        </w:r>
      </w:hyperlink>
    </w:p>
    <w:p w:rsidR="007B13E6" w:rsidRPr="00CF22D0" w:rsidRDefault="00767EF1" w:rsidP="0053772D">
      <w:pPr>
        <w:spacing w:line="360" w:lineRule="auto"/>
        <w:jc w:val="both"/>
      </w:pPr>
      <w:r w:rsidRPr="0053772D">
        <w:fldChar w:fldCharType="end"/>
      </w:r>
    </w:p>
    <w:p w:rsidR="00316087" w:rsidRPr="00CF22D0" w:rsidRDefault="00316087" w:rsidP="00CF22D0">
      <w:pPr>
        <w:pStyle w:val="Heading1"/>
        <w:spacing w:line="360" w:lineRule="auto"/>
        <w:rPr>
          <w:rFonts w:ascii="Times New Roman" w:hAnsi="Times New Roman"/>
          <w:sz w:val="24"/>
        </w:rPr>
        <w:sectPr w:rsidR="00316087" w:rsidRPr="00CF22D0" w:rsidSect="00FA7FCC">
          <w:headerReference w:type="default" r:id="rId8"/>
          <w:footerReference w:type="default" r:id="rId9"/>
          <w:type w:val="continuous"/>
          <w:pgSz w:w="11906" w:h="16838"/>
          <w:pgMar w:top="1417" w:right="1417" w:bottom="1417" w:left="1417" w:header="709" w:footer="709" w:gutter="0"/>
          <w:pgNumType w:start="1"/>
          <w:cols w:space="708"/>
          <w:docGrid w:linePitch="360"/>
        </w:sectPr>
      </w:pPr>
      <w:bookmarkStart w:id="1" w:name="_Toc184011514"/>
      <w:bookmarkStart w:id="2" w:name="_Toc201881685"/>
      <w:bookmarkStart w:id="3" w:name="_Toc201883251"/>
      <w:bookmarkStart w:id="4" w:name="_Toc201884012"/>
      <w:bookmarkStart w:id="5" w:name="_Toc201884438"/>
      <w:bookmarkStart w:id="6" w:name="_Toc201884791"/>
      <w:bookmarkStart w:id="7" w:name="_Toc201887183"/>
      <w:bookmarkStart w:id="8" w:name="_Toc201895677"/>
    </w:p>
    <w:p w:rsidR="007A7E04" w:rsidRPr="003202CC" w:rsidRDefault="007A7E04" w:rsidP="005C2C13">
      <w:pPr>
        <w:pStyle w:val="Heading1"/>
        <w:spacing w:line="360" w:lineRule="auto"/>
        <w:rPr>
          <w:rFonts w:ascii="Arial" w:hAnsi="Arial" w:cs="Arial"/>
          <w:b w:val="0"/>
        </w:rPr>
      </w:pPr>
      <w:bookmarkStart w:id="9" w:name="_Toc397878578"/>
      <w:bookmarkEnd w:id="1"/>
      <w:bookmarkEnd w:id="2"/>
      <w:bookmarkEnd w:id="3"/>
      <w:bookmarkEnd w:id="4"/>
      <w:bookmarkEnd w:id="5"/>
      <w:bookmarkEnd w:id="6"/>
      <w:bookmarkEnd w:id="7"/>
      <w:bookmarkEnd w:id="8"/>
      <w:r w:rsidRPr="003202CC">
        <w:rPr>
          <w:rFonts w:ascii="Arial" w:hAnsi="Arial" w:cs="Arial"/>
        </w:rPr>
        <w:lastRenderedPageBreak/>
        <w:t>Uvod</w:t>
      </w:r>
      <w:bookmarkEnd w:id="9"/>
    </w:p>
    <w:p w:rsidR="007A7E04" w:rsidRPr="007A7E04" w:rsidRDefault="007A7E04" w:rsidP="005C2C13">
      <w:pPr>
        <w:spacing w:line="360" w:lineRule="auto"/>
        <w:jc w:val="center"/>
        <w:rPr>
          <w:rFonts w:ascii="Arial" w:hAnsi="Arial" w:cs="Arial"/>
          <w:b/>
          <w:sz w:val="28"/>
        </w:rPr>
      </w:pPr>
    </w:p>
    <w:p w:rsidR="00B830F6" w:rsidRDefault="00B830F6" w:rsidP="005C2C13">
      <w:pPr>
        <w:spacing w:line="360" w:lineRule="auto"/>
        <w:ind w:firstLine="708"/>
        <w:jc w:val="both"/>
      </w:pPr>
      <w:r>
        <w:t>U projektnoj dokumentaciji</w:t>
      </w:r>
      <w:r w:rsidRPr="00AE6BB0">
        <w:t xml:space="preserve"> </w:t>
      </w:r>
      <w:r>
        <w:t>navesti ćemo neke</w:t>
      </w:r>
      <w:r w:rsidRPr="00AE6BB0">
        <w:t xml:space="preserve"> korisničk</w:t>
      </w:r>
      <w:r>
        <w:t>e</w:t>
      </w:r>
      <w:r w:rsidRPr="00AE6BB0">
        <w:t xml:space="preserve"> zahtjev</w:t>
      </w:r>
      <w:r>
        <w:t>e</w:t>
      </w:r>
      <w:r w:rsidRPr="00AE6BB0">
        <w:t>, izn</w:t>
      </w:r>
      <w:r>
        <w:t>ijeti informacije</w:t>
      </w:r>
      <w:r w:rsidRPr="00AE6BB0">
        <w:t xml:space="preserve"> o projektnom timu</w:t>
      </w:r>
      <w:r>
        <w:t xml:space="preserve"> koji su sudjelovali u stvaranju ovog projekta, navesti vrijeme  potrebno za izradu pojedinog dijela projekta, navesti budžet potreban za stvaranje ovakvog jednog projekta i u konačnici prikazati ponudu za kupca ove aplikacije</w:t>
      </w:r>
      <w:r w:rsidRPr="00AE6BB0">
        <w:t xml:space="preserve">. </w:t>
      </w:r>
    </w:p>
    <w:p w:rsidR="00B830F6" w:rsidRDefault="00B830F6" w:rsidP="005C2C13">
      <w:pPr>
        <w:pStyle w:val="Tekst"/>
        <w:ind w:firstLine="708"/>
      </w:pPr>
      <w:r>
        <w:t>Naš projektni zadatak koji smo osmislili te u krajnosti i odabrali da ćemo napraviti odnosno obraditi za projekt iz kolegija „Programsko inženjerstvo“ jest stvaranje aplikacije pomoću koje će biti lakše vođenje videoteke. U smislu „vođenja“ videoteke mislimo na unos podataka od autoriziranih korisnika te prikaz raznih izvještaja proizvedenih na osnovu unesenih podataka koje je naravno moguće ispisati.</w:t>
      </w:r>
    </w:p>
    <w:p w:rsidR="00B830F6" w:rsidRPr="00AE6BB0" w:rsidRDefault="00AA6E84" w:rsidP="005C2C13">
      <w:pPr>
        <w:spacing w:line="360" w:lineRule="auto"/>
        <w:ind w:firstLine="708"/>
        <w:jc w:val="both"/>
      </w:pPr>
      <w:r>
        <w:t xml:space="preserve">Da bi to ostvarili sastavili smo tim koji se </w:t>
      </w:r>
      <w:r w:rsidR="00B830F6" w:rsidRPr="00AE6BB0">
        <w:t xml:space="preserve">sastoji od 5 studenata koji </w:t>
      </w:r>
      <w:r>
        <w:t xml:space="preserve">će </w:t>
      </w:r>
      <w:r w:rsidR="00B830F6" w:rsidRPr="00AE6BB0">
        <w:t>rad</w:t>
      </w:r>
      <w:r>
        <w:t>iti na projektu</w:t>
      </w:r>
      <w:r w:rsidR="00B830F6" w:rsidRPr="00AE6BB0">
        <w:t>.</w:t>
      </w:r>
      <w:r>
        <w:t xml:space="preserve"> Samu izradu projekta možemo podijeliti u faze:</w:t>
      </w:r>
    </w:p>
    <w:p w:rsidR="00B830F6" w:rsidRPr="00AE6BB0" w:rsidRDefault="00B830F6" w:rsidP="005C2C13">
      <w:pPr>
        <w:pStyle w:val="ListParagraph"/>
        <w:numPr>
          <w:ilvl w:val="0"/>
          <w:numId w:val="18"/>
        </w:numPr>
        <w:spacing w:line="360" w:lineRule="auto"/>
        <w:jc w:val="both"/>
        <w:rPr>
          <w:szCs w:val="24"/>
        </w:rPr>
      </w:pPr>
      <w:r w:rsidRPr="00AE6BB0">
        <w:rPr>
          <w:szCs w:val="24"/>
        </w:rPr>
        <w:t>Planiranje projekta</w:t>
      </w:r>
    </w:p>
    <w:p w:rsidR="00B830F6" w:rsidRPr="00AE6BB0" w:rsidRDefault="00B830F6" w:rsidP="005C2C13">
      <w:pPr>
        <w:pStyle w:val="ListParagraph"/>
        <w:numPr>
          <w:ilvl w:val="0"/>
          <w:numId w:val="18"/>
        </w:numPr>
        <w:spacing w:line="360" w:lineRule="auto"/>
        <w:jc w:val="both"/>
        <w:rPr>
          <w:szCs w:val="24"/>
        </w:rPr>
      </w:pPr>
      <w:r w:rsidRPr="00AE6BB0">
        <w:rPr>
          <w:szCs w:val="24"/>
        </w:rPr>
        <w:t>Modeliranje projekta</w:t>
      </w:r>
    </w:p>
    <w:p w:rsidR="00B830F6" w:rsidRPr="00AE6BB0" w:rsidRDefault="00B830F6" w:rsidP="005C2C13">
      <w:pPr>
        <w:pStyle w:val="ListParagraph"/>
        <w:numPr>
          <w:ilvl w:val="0"/>
          <w:numId w:val="18"/>
        </w:numPr>
        <w:spacing w:line="360" w:lineRule="auto"/>
        <w:jc w:val="both"/>
        <w:rPr>
          <w:szCs w:val="24"/>
        </w:rPr>
      </w:pPr>
      <w:r w:rsidRPr="00AE6BB0">
        <w:rPr>
          <w:szCs w:val="24"/>
        </w:rPr>
        <w:t>Realizacija projekta</w:t>
      </w:r>
    </w:p>
    <w:p w:rsidR="00B830F6" w:rsidRPr="00AE6BB0" w:rsidRDefault="00B830F6" w:rsidP="005C2C13">
      <w:pPr>
        <w:spacing w:line="360" w:lineRule="auto"/>
        <w:jc w:val="both"/>
      </w:pPr>
      <w:r w:rsidRPr="00AE6BB0">
        <w:t>Zadatak čl</w:t>
      </w:r>
      <w:r>
        <w:t>a</w:t>
      </w:r>
      <w:r w:rsidRPr="00AE6BB0">
        <w:t>nova</w:t>
      </w:r>
      <w:r>
        <w:t xml:space="preserve"> </w:t>
      </w:r>
      <w:r w:rsidR="00AA6E84">
        <w:t xml:space="preserve">tima osim izrade same aplikacije i baze podataka je također </w:t>
      </w:r>
      <w:r w:rsidRPr="00AE6BB0">
        <w:t xml:space="preserve">i modeliranje problemske domene </w:t>
      </w:r>
      <w:r w:rsidR="00AA6E84">
        <w:t xml:space="preserve">prikazom </w:t>
      </w:r>
      <w:r w:rsidRPr="00AE6BB0">
        <w:t>UML dijagramima</w:t>
      </w:r>
      <w:r w:rsidR="00AA6E84">
        <w:t>, koja se nalazi u tehničkoj dokumentaciji aplikacije.</w:t>
      </w:r>
    </w:p>
    <w:p w:rsidR="00B830F6" w:rsidRDefault="00B830F6" w:rsidP="005C2C13">
      <w:pPr>
        <w:spacing w:line="360" w:lineRule="auto"/>
        <w:ind w:firstLine="708"/>
        <w:jc w:val="both"/>
      </w:pPr>
    </w:p>
    <w:p w:rsidR="007A7E04" w:rsidRPr="00AE6BB0" w:rsidRDefault="007A7E04" w:rsidP="005C2C13">
      <w:pPr>
        <w:spacing w:line="360" w:lineRule="auto"/>
        <w:jc w:val="both"/>
      </w:pPr>
    </w:p>
    <w:p w:rsidR="007A7E04" w:rsidRPr="00AE6BB0" w:rsidRDefault="007A7E04" w:rsidP="007A7E04">
      <w:pPr>
        <w:spacing w:line="360" w:lineRule="auto"/>
        <w:jc w:val="both"/>
      </w:pPr>
    </w:p>
    <w:p w:rsidR="007A7E04" w:rsidRPr="00AE6BB0" w:rsidRDefault="007A7E04" w:rsidP="007A7E04">
      <w:pPr>
        <w:spacing w:line="360" w:lineRule="auto"/>
        <w:jc w:val="both"/>
      </w:pPr>
    </w:p>
    <w:p w:rsidR="00B830F6" w:rsidRDefault="00B830F6">
      <w:pPr>
        <w:rPr>
          <w:rFonts w:ascii="Arial" w:hAnsi="Arial" w:cs="Arial"/>
          <w:sz w:val="28"/>
        </w:rPr>
      </w:pPr>
      <w:r>
        <w:rPr>
          <w:rFonts w:ascii="Arial" w:hAnsi="Arial" w:cs="Arial"/>
          <w:sz w:val="28"/>
        </w:rPr>
        <w:br w:type="page"/>
      </w:r>
    </w:p>
    <w:p w:rsidR="00CF1B6A" w:rsidRDefault="00CF1B6A" w:rsidP="00CF1B6A">
      <w:pPr>
        <w:pStyle w:val="Heading1"/>
      </w:pPr>
      <w:bookmarkStart w:id="10" w:name="_Toc397878579"/>
      <w:r w:rsidRPr="00CF1B6A">
        <w:lastRenderedPageBreak/>
        <w:t>1. Specifikacija zahtjeva</w:t>
      </w:r>
      <w:bookmarkEnd w:id="10"/>
    </w:p>
    <w:p w:rsidR="00CF1B6A" w:rsidRPr="00CF1B6A" w:rsidRDefault="00CF1B6A" w:rsidP="00CF1B6A"/>
    <w:p w:rsidR="00CF1B6A" w:rsidRDefault="00CF1B6A" w:rsidP="00CF1B6A">
      <w:pPr>
        <w:spacing w:line="360" w:lineRule="auto"/>
        <w:ind w:firstLine="708"/>
        <w:jc w:val="both"/>
      </w:pPr>
      <w:r w:rsidRPr="00572D4C">
        <w:t>U ovom poglavlju detaljnije će biti ra</w:t>
      </w:r>
      <w:r>
        <w:t xml:space="preserve">zrađene specifikacije zahtjeva aplikacije za Videoteke poduzeća </w:t>
      </w:r>
      <w:proofErr w:type="spellStart"/>
      <w:r>
        <w:t>Nomina</w:t>
      </w:r>
      <w:proofErr w:type="spellEnd"/>
      <w:r>
        <w:t xml:space="preserve"> </w:t>
      </w:r>
      <w:proofErr w:type="spellStart"/>
      <w:r>
        <w:t>sunt</w:t>
      </w:r>
      <w:proofErr w:type="spellEnd"/>
      <w:r>
        <w:t xml:space="preserve"> </w:t>
      </w:r>
      <w:proofErr w:type="spellStart"/>
      <w:r>
        <w:t>odiosa</w:t>
      </w:r>
      <w:proofErr w:type="spellEnd"/>
      <w:r>
        <w:t xml:space="preserve"> d.o.o. </w:t>
      </w:r>
      <w:r w:rsidRPr="00572D4C">
        <w:t xml:space="preserve">Specifikaciju zahtjeva za našu aplikaciju izradili smo prema IEEE </w:t>
      </w:r>
      <w:proofErr w:type="spellStart"/>
      <w:r w:rsidRPr="00572D4C">
        <w:t>Std</w:t>
      </w:r>
      <w:proofErr w:type="spellEnd"/>
      <w:r w:rsidRPr="00572D4C">
        <w:t xml:space="preserve"> 830-1998, </w:t>
      </w:r>
      <w:proofErr w:type="spellStart"/>
      <w:r w:rsidRPr="00572D4C">
        <w:t>Software</w:t>
      </w:r>
      <w:proofErr w:type="spellEnd"/>
      <w:r w:rsidRPr="00572D4C">
        <w:t xml:space="preserve"> </w:t>
      </w:r>
      <w:proofErr w:type="spellStart"/>
      <w:r w:rsidRPr="00572D4C">
        <w:t>Requirements</w:t>
      </w:r>
      <w:proofErr w:type="spellEnd"/>
      <w:r w:rsidRPr="00572D4C">
        <w:t xml:space="preserve"> </w:t>
      </w:r>
      <w:proofErr w:type="spellStart"/>
      <w:r w:rsidRPr="00572D4C">
        <w:t>Specifications</w:t>
      </w:r>
      <w:proofErr w:type="spellEnd"/>
      <w:r w:rsidRPr="00572D4C">
        <w:t>.</w:t>
      </w:r>
    </w:p>
    <w:p w:rsidR="00CF1B6A" w:rsidRDefault="00CF1B6A" w:rsidP="00CF1B6A"/>
    <w:p w:rsidR="00CF1B6A" w:rsidRDefault="00CF1B6A" w:rsidP="00CF1B6A">
      <w:pPr>
        <w:pStyle w:val="Heading2"/>
        <w:spacing w:line="360" w:lineRule="auto"/>
      </w:pPr>
      <w:bookmarkStart w:id="11" w:name="_Toc397878580"/>
      <w:r>
        <w:t>1.1.  Svrha i domena</w:t>
      </w:r>
      <w:bookmarkEnd w:id="11"/>
    </w:p>
    <w:p w:rsidR="00CF1B6A" w:rsidRDefault="00CF1B6A" w:rsidP="00EC3FB6">
      <w:pPr>
        <w:spacing w:line="360" w:lineRule="auto"/>
        <w:ind w:firstLine="708"/>
        <w:jc w:val="both"/>
      </w:pPr>
      <w:r w:rsidRPr="00575E36">
        <w:t xml:space="preserve">Specifikacija zahtjeva aplikacije izrađuje se u svrhu razumijevanja funkcioniranja </w:t>
      </w:r>
      <w:proofErr w:type="spellStart"/>
      <w:r w:rsidRPr="00575E36">
        <w:t>tj</w:t>
      </w:r>
      <w:proofErr w:type="spellEnd"/>
      <w:r w:rsidRPr="00575E36">
        <w:t>. potreba odjela poduzeća za koji se aplikacija razvija.</w:t>
      </w:r>
    </w:p>
    <w:p w:rsidR="00CF1B6A" w:rsidRDefault="00CF1B6A" w:rsidP="00CF1B6A">
      <w:pPr>
        <w:pStyle w:val="Heading3"/>
      </w:pPr>
      <w:bookmarkStart w:id="12" w:name="_Toc397878581"/>
      <w:r>
        <w:t>1.1.1. Svrha</w:t>
      </w:r>
      <w:bookmarkEnd w:id="12"/>
    </w:p>
    <w:p w:rsidR="00CF1B6A" w:rsidRDefault="00CF1B6A" w:rsidP="00EC3FB6">
      <w:pPr>
        <w:pStyle w:val="Tekst"/>
        <w:ind w:firstLine="708"/>
      </w:pPr>
      <w:r>
        <w:t>Specifikacija zahtjeva aplikacije razvijačima apl</w:t>
      </w:r>
      <w:r w:rsidR="001F3963">
        <w:t>ikacije omogućuje upoznavanje s</w:t>
      </w:r>
      <w:r>
        <w:t xml:space="preserve"> potrebnim poslovnim procesima, nj</w:t>
      </w:r>
      <w:r w:rsidR="001F3963">
        <w:t>ihovom logikom te upoznavanje s</w:t>
      </w:r>
      <w:r>
        <w:t xml:space="preserve"> potrebama i poteškoćama na koje zaposlenici poduzeća nailaze prilikom obavljanja tih poslovnih procesa. Specifikacija zahtjeva aplikacije omogućuje lakše i jasnije razumijevanje raznih ograničenja,  npr. razina do koje će aplikacija biti razvijana može ovisiti o računalima koja se koriste u sklopu odjela poduzeća, složenija aplikacija zahtjeva više vremena i ostalih resursa i </w:t>
      </w:r>
      <w:proofErr w:type="spellStart"/>
      <w:r>
        <w:t>sl</w:t>
      </w:r>
      <w:proofErr w:type="spellEnd"/>
      <w:r>
        <w:t>.</w:t>
      </w:r>
    </w:p>
    <w:p w:rsidR="00CF1B6A" w:rsidRDefault="00CF1B6A" w:rsidP="00CF1B6A">
      <w:pPr>
        <w:pStyle w:val="Tekst"/>
      </w:pPr>
      <w:r>
        <w:t>Specifikacija zahtjeva aplikacije može poslužiti predstavnicima poduzeća (za koje se ona izrađuje) kako bi se uvjerili da su potrebe odjela poduzeća za koji se aplikacija izrađuje shvaćene.</w:t>
      </w:r>
    </w:p>
    <w:p w:rsidR="00CF1B6A" w:rsidRDefault="00CF1B6A" w:rsidP="00D10B45">
      <w:pPr>
        <w:pStyle w:val="Heading3"/>
      </w:pPr>
      <w:bookmarkStart w:id="13" w:name="_Toc397878582"/>
      <w:r>
        <w:t>1.1.2. Domena</w:t>
      </w:r>
      <w:bookmarkEnd w:id="13"/>
    </w:p>
    <w:p w:rsidR="00D10B45" w:rsidRPr="00D10B45" w:rsidRDefault="00D10B45" w:rsidP="00D10B45"/>
    <w:p w:rsidR="00CF1B6A" w:rsidRDefault="00D10B45" w:rsidP="00EC3FB6">
      <w:pPr>
        <w:spacing w:line="360" w:lineRule="auto"/>
        <w:ind w:firstLine="708"/>
        <w:jc w:val="both"/>
      </w:pPr>
      <w:r>
        <w:t xml:space="preserve">Aplikacija se izrađuje za potrebe videoteka kao interaktivne usluge koja omogućuje najam multimedijalnog sadržaja. Aplikaciju izrađuje poduzeće </w:t>
      </w:r>
      <w:proofErr w:type="spellStart"/>
      <w:r>
        <w:t>Nomina</w:t>
      </w:r>
      <w:proofErr w:type="spellEnd"/>
      <w:r>
        <w:t xml:space="preserve"> </w:t>
      </w:r>
      <w:proofErr w:type="spellStart"/>
      <w:r>
        <w:t>sunt</w:t>
      </w:r>
      <w:proofErr w:type="spellEnd"/>
      <w:r>
        <w:t xml:space="preserve"> </w:t>
      </w:r>
      <w:proofErr w:type="spellStart"/>
      <w:r>
        <w:t>odiosa</w:t>
      </w:r>
      <w:proofErr w:type="spellEnd"/>
      <w:r>
        <w:t xml:space="preserve"> d.o.o.  Poduzeće se bavi programiranjem aplikacija za domaće i strano tržište. </w:t>
      </w:r>
    </w:p>
    <w:p w:rsidR="00D10B45" w:rsidRDefault="00D10B45" w:rsidP="00D10B45">
      <w:pPr>
        <w:spacing w:line="360" w:lineRule="auto"/>
        <w:jc w:val="both"/>
      </w:pPr>
      <w:r>
        <w:t>Stolna aplikacija omogućit će zaposleniku videoteke brži i efikasniji rad, te će uštediti vrijeme u potrazi za raznim izvještajima, koje će sada biti dostupne putem jednom klika Vašeg računala. Neke od funkcionalnosti aplikacije su prijava zaposlenika, unos članova, unos, brisanje, izmjena filmova, unos posuđenih/vraćenih filmova, izvještaj o posuđenim filmovima po članu, izvještaj o svim posuđenim filmovima, izvještaj o filmovima koji trebaju biti vraćeni u određenom roku (1-2 dana), izvještaj o stanju filmova u videoteci.</w:t>
      </w:r>
    </w:p>
    <w:p w:rsidR="00EC3FB6" w:rsidRDefault="00EC3FB6" w:rsidP="00D10B45">
      <w:pPr>
        <w:spacing w:line="360" w:lineRule="auto"/>
        <w:jc w:val="both"/>
      </w:pPr>
    </w:p>
    <w:p w:rsidR="00EC3FB6" w:rsidRDefault="00EC3FB6" w:rsidP="00EC3FB6">
      <w:pPr>
        <w:pStyle w:val="Heading2"/>
        <w:spacing w:line="360" w:lineRule="auto"/>
      </w:pPr>
      <w:bookmarkStart w:id="14" w:name="_Toc397878583"/>
      <w:r>
        <w:lastRenderedPageBreak/>
        <w:t>1.2. Cjelokupni opis</w:t>
      </w:r>
      <w:bookmarkEnd w:id="14"/>
      <w:r>
        <w:t xml:space="preserve"> </w:t>
      </w:r>
    </w:p>
    <w:p w:rsidR="00EC3FB6" w:rsidRDefault="00EC3FB6" w:rsidP="00EC3FB6">
      <w:pPr>
        <w:spacing w:line="360" w:lineRule="auto"/>
        <w:ind w:firstLine="708"/>
        <w:jc w:val="both"/>
      </w:pPr>
      <w:r w:rsidRPr="007B675C">
        <w:t>U sljedećim podnaslovima dan je pregled perspektive proizvoda, njegovih funkcija, karakteristika korisnika te nekih ograničenja koja već u samom početku utječu na razvoj aplikacije.</w:t>
      </w:r>
    </w:p>
    <w:p w:rsidR="00EC3FB6" w:rsidRDefault="00EC3FB6" w:rsidP="00995009">
      <w:pPr>
        <w:pStyle w:val="Heading3"/>
        <w:spacing w:line="360" w:lineRule="auto"/>
      </w:pPr>
      <w:bookmarkStart w:id="15" w:name="_Toc397878584"/>
      <w:r>
        <w:t>1.2.1. Perspektiva proizvoda</w:t>
      </w:r>
      <w:bookmarkEnd w:id="15"/>
    </w:p>
    <w:p w:rsidR="00EC3FB6" w:rsidRDefault="00EC3FB6" w:rsidP="00995009">
      <w:pPr>
        <w:spacing w:line="360" w:lineRule="auto"/>
        <w:ind w:firstLine="708"/>
        <w:jc w:val="both"/>
      </w:pPr>
      <w:r>
        <w:t>Aplikacija koristi kako bi se omogućio pristup podacima o svim posuđenim filmovima, i članovima videoteke.</w:t>
      </w:r>
    </w:p>
    <w:p w:rsidR="00EC3FB6" w:rsidRDefault="00EC3FB6" w:rsidP="00995009">
      <w:pPr>
        <w:pStyle w:val="Heading3"/>
        <w:spacing w:line="360" w:lineRule="auto"/>
      </w:pPr>
      <w:bookmarkStart w:id="16" w:name="_Toc397878585"/>
      <w:r>
        <w:t>1.2.2. Funkcije proizvoda</w:t>
      </w:r>
      <w:bookmarkEnd w:id="16"/>
    </w:p>
    <w:p w:rsidR="00EC3FB6" w:rsidRDefault="00EC3FB6" w:rsidP="00995009">
      <w:pPr>
        <w:spacing w:line="360" w:lineRule="auto"/>
        <w:ind w:firstLine="708"/>
        <w:jc w:val="both"/>
      </w:pPr>
      <w:r>
        <w:t>Stolna aplikacija omogućit će zaposleniku videoteke brži i efikasniji rad, te će uštediti vrijeme u potrazi za raznim izvještajima, koje će sada biti dostupne putem jednom klika Vašeg računala. Neke od funkcionalnosti aplikacije su prijava zaposlenika, unos članova, unos, brisanje, izmjena filmova, unos posuđenih/vraćenih filmova, izvještaj o posuđenim filmovima po članu, izvještaj o svim posuđenim filmovima, izvještaj o filmovima koji trebaju biti vraćeni u određenom roku (1-2 dana), izvještaj o stanju filmova u videoteci.</w:t>
      </w:r>
    </w:p>
    <w:p w:rsidR="00EC3FB6" w:rsidRDefault="00EC3FB6" w:rsidP="00995009">
      <w:pPr>
        <w:pStyle w:val="Heading3"/>
        <w:spacing w:line="360" w:lineRule="auto"/>
      </w:pPr>
      <w:bookmarkStart w:id="17" w:name="_Toc397878586"/>
      <w:r>
        <w:t>1.2.3. Karakteristike korisnika</w:t>
      </w:r>
      <w:bookmarkEnd w:id="17"/>
    </w:p>
    <w:p w:rsidR="00EC3FB6" w:rsidRDefault="00EC3FB6" w:rsidP="00995009">
      <w:pPr>
        <w:spacing w:line="360" w:lineRule="auto"/>
        <w:ind w:firstLine="708"/>
        <w:jc w:val="both"/>
      </w:pPr>
      <w:r>
        <w:t>Korisnik aplikacije je zaposlenik videoteke.  U nastavku će biti navedeni korisnički zahtjevi.</w:t>
      </w:r>
    </w:p>
    <w:p w:rsidR="00EC3FB6" w:rsidRDefault="00EC3FB6" w:rsidP="00995009">
      <w:pPr>
        <w:pStyle w:val="Heading3"/>
        <w:spacing w:line="360" w:lineRule="auto"/>
      </w:pPr>
      <w:bookmarkStart w:id="18" w:name="_Toc397878587"/>
      <w:r>
        <w:t>1.2.4. Ograničenja</w:t>
      </w:r>
      <w:bookmarkEnd w:id="18"/>
    </w:p>
    <w:p w:rsidR="00EC3FB6" w:rsidRDefault="00EC3FB6" w:rsidP="00995009">
      <w:pPr>
        <w:spacing w:line="360" w:lineRule="auto"/>
        <w:ind w:firstLine="708"/>
        <w:jc w:val="both"/>
      </w:pPr>
      <w:r>
        <w:t xml:space="preserve">Razvijači aplikacije nemaju baš neka ograničenja pri razvoju aplikacije iz razloga što je ona sama po svojoj prirodi relativno jednostavna, ne sadrži mnogo funkcionalnosti, a one koje sadrži su takve da ih niti teoretski nije moguće izvoditi paralelno npr. referent prodaje ne može u istom trenutku unositi podatke o klijentu i unositi stavke narudžbenice. Zbog te jednostavnosti nisu potrebni niti neki zahtjevi vezani za konfiguraciju računala. Naša aplikacija bi bez problema radila i na starijim računalima. </w:t>
      </w:r>
    </w:p>
    <w:p w:rsidR="00AB2055" w:rsidRDefault="00AB2055" w:rsidP="00AB2055">
      <w:pPr>
        <w:pStyle w:val="Tekst"/>
        <w:rPr>
          <w:b/>
        </w:rPr>
      </w:pPr>
      <w:r>
        <w:t>Jedino pravo ograničenje je to da aplikacija mora biti razvijena za operacijski sustav Windows, 7 ili neki noviji pošto za te operacijske sustave poduzeće ima licence, oni su instalirani na računalu unutar poduzeća. Ali kako se aplikacije uglavnom primarno razvijaju za Windows operacijske sustave to i nije baš neko ograničenje.</w:t>
      </w:r>
    </w:p>
    <w:p w:rsidR="00CF1B6A" w:rsidRPr="00CF1B6A" w:rsidRDefault="00CF1B6A" w:rsidP="00CF1B6A"/>
    <w:p w:rsidR="007A7E04" w:rsidRPr="003202CC" w:rsidRDefault="00571CDB" w:rsidP="005C2C13">
      <w:pPr>
        <w:pStyle w:val="Heading1"/>
        <w:spacing w:line="360" w:lineRule="auto"/>
        <w:rPr>
          <w:rFonts w:ascii="Arial" w:hAnsi="Arial" w:cs="Arial"/>
          <w:b w:val="0"/>
          <w:bCs w:val="0"/>
        </w:rPr>
      </w:pPr>
      <w:bookmarkStart w:id="19" w:name="_Toc397878588"/>
      <w:r>
        <w:rPr>
          <w:rFonts w:ascii="Arial" w:hAnsi="Arial" w:cs="Arial"/>
        </w:rPr>
        <w:lastRenderedPageBreak/>
        <w:t>2</w:t>
      </w:r>
      <w:r w:rsidR="007A7E04" w:rsidRPr="003202CC">
        <w:rPr>
          <w:rFonts w:ascii="Arial" w:hAnsi="Arial" w:cs="Arial"/>
        </w:rPr>
        <w:t>. Korisnički zahtjevi</w:t>
      </w:r>
      <w:bookmarkEnd w:id="19"/>
    </w:p>
    <w:p w:rsidR="007A7E04" w:rsidRPr="00E60A9B" w:rsidRDefault="007A7E04" w:rsidP="005C2C13">
      <w:pPr>
        <w:spacing w:line="360" w:lineRule="auto"/>
        <w:jc w:val="both"/>
        <w:rPr>
          <w:rFonts w:ascii="Arial" w:hAnsi="Arial" w:cs="Arial"/>
          <w:b/>
          <w:bCs/>
          <w:sz w:val="28"/>
        </w:rPr>
      </w:pPr>
    </w:p>
    <w:p w:rsidR="00850127" w:rsidRDefault="00850127" w:rsidP="005C2C13">
      <w:pPr>
        <w:spacing w:line="360" w:lineRule="auto"/>
        <w:ind w:firstLine="708"/>
        <w:jc w:val="both"/>
      </w:pPr>
      <w:r>
        <w:t xml:space="preserve">Naravno, sam spomen na razvoj nekakve aplikacije povlači nekoliko teza za sobom, naravno jedan od njih moraju biti nekakvi zahtjevi koje će sama aplikacija morati ispunjavati ukoliko želi zadovoljiti korisnika, pa ih zovemo korisnički zahtjevi. Istina, možemo i „napamet“ krenuti raditi nekakvu aplikaciju bez konkretnih zahtjeva od korisnika ali to svakako ne bi bio ispravan potez uvijek je najbolje prvo ispitati područje i prikupiti neke informacije od korisnika što im predstavlja problem, oduzima najviše vremena u svakidašnjem poslu i </w:t>
      </w:r>
      <w:proofErr w:type="spellStart"/>
      <w:r>
        <w:t>sl</w:t>
      </w:r>
      <w:proofErr w:type="spellEnd"/>
      <w:r>
        <w:t xml:space="preserve">. Na osnovu tih informacija možemo osmisliti način kako ispuniti zahtjeve korisnika i pokušati u našoj aplikaciji ubrzati ili olakšati rad korisniku. </w:t>
      </w:r>
    </w:p>
    <w:p w:rsidR="00D05DBD" w:rsidRDefault="00D05DBD" w:rsidP="005C2C13">
      <w:pPr>
        <w:spacing w:line="360" w:lineRule="auto"/>
        <w:ind w:firstLine="708"/>
        <w:jc w:val="both"/>
      </w:pPr>
      <w:r>
        <w:t>Što se tiče našeg projekta Videoteka konkretne korisničke zahtjeve smo dobili od naših asistenata, ti korisnički zahtjevi su:</w:t>
      </w:r>
    </w:p>
    <w:p w:rsidR="00D05DBD" w:rsidRDefault="00D05DBD" w:rsidP="00D05DBD">
      <w:pPr>
        <w:pStyle w:val="ListParagraph"/>
        <w:numPr>
          <w:ilvl w:val="0"/>
          <w:numId w:val="29"/>
        </w:numPr>
        <w:spacing w:line="360" w:lineRule="auto"/>
        <w:jc w:val="both"/>
      </w:pPr>
      <w:r>
        <w:t>V</w:t>
      </w:r>
      <w:r w:rsidRPr="00D05DBD">
        <w:t>ođenj</w:t>
      </w:r>
      <w:r>
        <w:t>e</w:t>
      </w:r>
      <w:r w:rsidRPr="00D05DBD">
        <w:t xml:space="preserve"> evidencije članarine</w:t>
      </w:r>
    </w:p>
    <w:p w:rsidR="00D05DBD" w:rsidRDefault="00D05DBD" w:rsidP="00D05DBD">
      <w:pPr>
        <w:pStyle w:val="ListParagraph"/>
        <w:numPr>
          <w:ilvl w:val="0"/>
          <w:numId w:val="29"/>
        </w:numPr>
        <w:spacing w:line="360" w:lineRule="auto"/>
        <w:jc w:val="both"/>
      </w:pPr>
      <w:r>
        <w:t>Obavještenje članova putem mail-a</w:t>
      </w:r>
    </w:p>
    <w:p w:rsidR="00D05DBD" w:rsidRDefault="00D05DBD" w:rsidP="00D05DBD">
      <w:pPr>
        <w:pStyle w:val="ListParagraph"/>
        <w:numPr>
          <w:ilvl w:val="0"/>
          <w:numId w:val="29"/>
        </w:numPr>
        <w:spacing w:line="360" w:lineRule="auto"/>
        <w:jc w:val="both"/>
      </w:pPr>
      <w:r>
        <w:t>Izrada računa za članarinu</w:t>
      </w:r>
    </w:p>
    <w:p w:rsidR="00D05DBD" w:rsidRDefault="00D05DBD" w:rsidP="005C2C13">
      <w:pPr>
        <w:spacing w:line="360" w:lineRule="auto"/>
        <w:jc w:val="both"/>
      </w:pPr>
    </w:p>
    <w:p w:rsidR="007A7E04" w:rsidRPr="00135EE9" w:rsidRDefault="00571CDB" w:rsidP="007E26A0">
      <w:pPr>
        <w:pStyle w:val="Heading2"/>
        <w:spacing w:after="120"/>
        <w:rPr>
          <w:rFonts w:cs="Arial"/>
          <w:b w:val="0"/>
        </w:rPr>
      </w:pPr>
      <w:bookmarkStart w:id="20" w:name="_Toc397878589"/>
      <w:r>
        <w:rPr>
          <w:rFonts w:cs="Arial"/>
        </w:rPr>
        <w:t>2</w:t>
      </w:r>
      <w:r w:rsidR="007A7E04" w:rsidRPr="00135EE9">
        <w:rPr>
          <w:rFonts w:cs="Arial"/>
        </w:rPr>
        <w:t>.1. Funkcionalnost aplikacije</w:t>
      </w:r>
      <w:bookmarkEnd w:id="20"/>
    </w:p>
    <w:p w:rsidR="00D05DBD" w:rsidRDefault="00D05DBD" w:rsidP="00D05DBD">
      <w:pPr>
        <w:spacing w:line="360" w:lineRule="auto"/>
        <w:ind w:firstLine="708"/>
        <w:jc w:val="both"/>
      </w:pPr>
      <w:r>
        <w:t>Naša desktop aplikacija će imati sljedeće funkcionalnosti:</w:t>
      </w:r>
    </w:p>
    <w:p w:rsidR="00D05DBD" w:rsidRDefault="00D05DBD" w:rsidP="00D05DBD">
      <w:pPr>
        <w:pStyle w:val="ListParagraph"/>
        <w:numPr>
          <w:ilvl w:val="0"/>
          <w:numId w:val="32"/>
        </w:numPr>
        <w:spacing w:line="360" w:lineRule="auto"/>
        <w:ind w:left="1843"/>
        <w:jc w:val="both"/>
      </w:pPr>
      <w:r>
        <w:t>prijavu zaposlenika</w:t>
      </w:r>
    </w:p>
    <w:p w:rsidR="00D05DBD" w:rsidRDefault="00D05DBD" w:rsidP="00D05DBD">
      <w:pPr>
        <w:pStyle w:val="ListParagraph"/>
        <w:numPr>
          <w:ilvl w:val="0"/>
          <w:numId w:val="32"/>
        </w:numPr>
        <w:spacing w:line="360" w:lineRule="auto"/>
        <w:ind w:left="1843"/>
        <w:jc w:val="both"/>
      </w:pPr>
      <w:r>
        <w:t>unos članova</w:t>
      </w:r>
    </w:p>
    <w:p w:rsidR="00D05DBD" w:rsidRDefault="00D05DBD" w:rsidP="00D05DBD">
      <w:pPr>
        <w:pStyle w:val="ListParagraph"/>
        <w:numPr>
          <w:ilvl w:val="0"/>
          <w:numId w:val="32"/>
        </w:numPr>
        <w:spacing w:line="360" w:lineRule="auto"/>
        <w:ind w:left="1843"/>
        <w:jc w:val="both"/>
      </w:pPr>
      <w:r>
        <w:t>unos, brisanje, izmjena filmova</w:t>
      </w:r>
    </w:p>
    <w:p w:rsidR="00D05DBD" w:rsidRDefault="00D05DBD" w:rsidP="00D05DBD">
      <w:pPr>
        <w:pStyle w:val="ListParagraph"/>
        <w:numPr>
          <w:ilvl w:val="0"/>
          <w:numId w:val="32"/>
        </w:numPr>
        <w:spacing w:line="360" w:lineRule="auto"/>
        <w:ind w:left="1843"/>
        <w:jc w:val="both"/>
      </w:pPr>
      <w:r>
        <w:t>unos posuđenih/vraćenih filmova</w:t>
      </w:r>
    </w:p>
    <w:p w:rsidR="00D05DBD" w:rsidRDefault="00D05DBD" w:rsidP="00D05DBD">
      <w:pPr>
        <w:pStyle w:val="ListParagraph"/>
        <w:numPr>
          <w:ilvl w:val="0"/>
          <w:numId w:val="32"/>
        </w:numPr>
        <w:spacing w:line="360" w:lineRule="auto"/>
        <w:ind w:left="1843"/>
        <w:jc w:val="both"/>
      </w:pPr>
      <w:r>
        <w:t>izvještaj o posuđenim filmovima po članu</w:t>
      </w:r>
    </w:p>
    <w:p w:rsidR="00D05DBD" w:rsidRDefault="00D05DBD" w:rsidP="00D05DBD">
      <w:pPr>
        <w:pStyle w:val="ListParagraph"/>
        <w:numPr>
          <w:ilvl w:val="0"/>
          <w:numId w:val="32"/>
        </w:numPr>
        <w:spacing w:line="360" w:lineRule="auto"/>
        <w:ind w:left="1843"/>
        <w:jc w:val="both"/>
      </w:pPr>
      <w:r>
        <w:t>izvještaj o svim posuđenim filmovima</w:t>
      </w:r>
    </w:p>
    <w:p w:rsidR="00D05DBD" w:rsidRDefault="00D05DBD" w:rsidP="00D05DBD">
      <w:pPr>
        <w:pStyle w:val="ListParagraph"/>
        <w:numPr>
          <w:ilvl w:val="0"/>
          <w:numId w:val="32"/>
        </w:numPr>
        <w:spacing w:line="360" w:lineRule="auto"/>
        <w:ind w:left="1843"/>
        <w:jc w:val="both"/>
      </w:pPr>
      <w:r>
        <w:t>izvještaj o filmovima koji trebaju biti vraćeni u određenom roku (1-2 dana)</w:t>
      </w:r>
    </w:p>
    <w:p w:rsidR="007A7E04" w:rsidRDefault="00D05DBD" w:rsidP="005C2C13">
      <w:pPr>
        <w:pStyle w:val="ListParagraph"/>
        <w:numPr>
          <w:ilvl w:val="0"/>
          <w:numId w:val="32"/>
        </w:numPr>
        <w:spacing w:line="360" w:lineRule="auto"/>
        <w:ind w:left="1843"/>
        <w:jc w:val="both"/>
      </w:pPr>
      <w:r>
        <w:t>izvještaj o stanju filmova u videoteci</w:t>
      </w:r>
    </w:p>
    <w:p w:rsidR="004B42D5" w:rsidRDefault="004B42D5" w:rsidP="004B42D5">
      <w:pPr>
        <w:spacing w:line="360" w:lineRule="auto"/>
        <w:jc w:val="both"/>
      </w:pPr>
      <w:r w:rsidRPr="004B42D5">
        <w:rPr>
          <w:b/>
        </w:rPr>
        <w:t>Prijava zaposlenika.</w:t>
      </w:r>
      <w:r>
        <w:t xml:space="preserve"> U sustav se mogu prijaviti zaposlenici videoteke. U slučaju uspješne prijave u sustav imamo prikaz početne forme (prozora) koja sadrži pristup gotovo svim funkcionalnostima aplikacije. Ona sadrži sljedeće opcije u meniju: Posudba, Unos, Pregled, Izvještaji, Pomoć, Odjava.</w:t>
      </w:r>
    </w:p>
    <w:p w:rsidR="004B42D5" w:rsidRDefault="004B42D5" w:rsidP="00071C12">
      <w:pPr>
        <w:spacing w:line="360" w:lineRule="auto"/>
        <w:jc w:val="both"/>
      </w:pPr>
    </w:p>
    <w:p w:rsidR="004B42D5" w:rsidRDefault="004B42D5" w:rsidP="00071C12">
      <w:pPr>
        <w:spacing w:line="360" w:lineRule="auto"/>
        <w:jc w:val="both"/>
      </w:pPr>
      <w:r w:rsidRPr="004B42D5">
        <w:rPr>
          <w:b/>
        </w:rPr>
        <w:lastRenderedPageBreak/>
        <w:t xml:space="preserve">Unos članova. </w:t>
      </w:r>
      <w:r>
        <w:t xml:space="preserve"> Nakon prijave korisnik može unositi članove Videoteke upisivanjem njegovog imena i prezimena, e-mail, telefona, mjesečnu članarinu i datum isteka članarine.</w:t>
      </w:r>
    </w:p>
    <w:p w:rsidR="004B42D5" w:rsidRDefault="004B42D5" w:rsidP="004B42D5">
      <w:pPr>
        <w:spacing w:line="360" w:lineRule="auto"/>
        <w:jc w:val="both"/>
      </w:pPr>
      <w:r w:rsidRPr="004B42D5">
        <w:rPr>
          <w:b/>
        </w:rPr>
        <w:t>Unos, brisanje, izmjena filmova</w:t>
      </w:r>
      <w:r>
        <w:rPr>
          <w:b/>
        </w:rPr>
        <w:t xml:space="preserve">. </w:t>
      </w:r>
      <w:r>
        <w:t>Korisnik unosi naziv filma, upisuje njegovo trajanje u minutama, kolika je količina zaliha, koja je vrsta filma, i sadržaj filma.</w:t>
      </w:r>
    </w:p>
    <w:p w:rsidR="004B42D5" w:rsidRDefault="004B42D5" w:rsidP="004B42D5">
      <w:pPr>
        <w:spacing w:line="360" w:lineRule="auto"/>
        <w:jc w:val="both"/>
      </w:pPr>
      <w:r>
        <w:rPr>
          <w:b/>
        </w:rPr>
        <w:t>U</w:t>
      </w:r>
      <w:r w:rsidRPr="004B42D5">
        <w:rPr>
          <w:b/>
        </w:rPr>
        <w:t>nos posuđenih/vraćenih filmova</w:t>
      </w:r>
      <w:r>
        <w:rPr>
          <w:b/>
        </w:rPr>
        <w:t xml:space="preserve">. </w:t>
      </w:r>
      <w:r w:rsidR="00E965EE">
        <w:t>Korisnik pregledava posuđene filmove, prema imenu i prezimenu članova videoteke, istek posudbe, i status vraćenog filma(datum).</w:t>
      </w:r>
    </w:p>
    <w:p w:rsidR="00E965EE" w:rsidRDefault="00E965EE" w:rsidP="00E965EE">
      <w:pPr>
        <w:spacing w:line="360" w:lineRule="auto"/>
        <w:jc w:val="both"/>
      </w:pPr>
      <w:r w:rsidRPr="00E965EE">
        <w:rPr>
          <w:b/>
        </w:rPr>
        <w:t>Izvještaj o posuđenim filmovima po članu</w:t>
      </w:r>
      <w:r>
        <w:rPr>
          <w:b/>
        </w:rPr>
        <w:t xml:space="preserve">. </w:t>
      </w:r>
      <w:r>
        <w:t>Aplikacija omogućava izvještaje poput onog o posuđenim svim filmovima nekog člana.</w:t>
      </w:r>
    </w:p>
    <w:p w:rsidR="00E965EE" w:rsidRDefault="00E965EE" w:rsidP="00E965EE">
      <w:pPr>
        <w:spacing w:line="360" w:lineRule="auto"/>
        <w:jc w:val="both"/>
      </w:pPr>
      <w:r w:rsidRPr="00E965EE">
        <w:rPr>
          <w:b/>
        </w:rPr>
        <w:t>Izvještaj o svim posuđenim filmovima</w:t>
      </w:r>
      <w:r>
        <w:rPr>
          <w:b/>
        </w:rPr>
        <w:t xml:space="preserve">. </w:t>
      </w:r>
      <w:r>
        <w:t>Korisnik može pregledati popis svih posuđenih filmova, člana koji ga je posudio, te od kada i do kada je posuđen film.</w:t>
      </w:r>
    </w:p>
    <w:p w:rsidR="00E965EE" w:rsidRDefault="00E965EE" w:rsidP="00E965EE">
      <w:pPr>
        <w:spacing w:line="360" w:lineRule="auto"/>
        <w:jc w:val="both"/>
      </w:pPr>
      <w:r>
        <w:rPr>
          <w:b/>
        </w:rPr>
        <w:t>I</w:t>
      </w:r>
      <w:r w:rsidRPr="00E965EE">
        <w:rPr>
          <w:b/>
        </w:rPr>
        <w:t>zvještaj o filmovima koji trebaju biti vraćeni u određenom roku (1-2 dana)</w:t>
      </w:r>
      <w:r>
        <w:rPr>
          <w:b/>
        </w:rPr>
        <w:t xml:space="preserve">. </w:t>
      </w:r>
      <w:r>
        <w:t>Također, preko aplikacije, korisnik može vidjeti koji filmovi trebaju biti vraćeni u roku 1 dan, 2 dana ili 3 dana.</w:t>
      </w:r>
    </w:p>
    <w:p w:rsidR="00E965EE" w:rsidRPr="00E965EE" w:rsidRDefault="00E965EE" w:rsidP="00E965EE">
      <w:pPr>
        <w:spacing w:line="360" w:lineRule="auto"/>
        <w:jc w:val="both"/>
      </w:pPr>
      <w:r>
        <w:rPr>
          <w:b/>
        </w:rPr>
        <w:t>I</w:t>
      </w:r>
      <w:r w:rsidRPr="00E965EE">
        <w:rPr>
          <w:b/>
        </w:rPr>
        <w:t>zvještaj o stanju filmova u videoteci</w:t>
      </w:r>
      <w:r>
        <w:rPr>
          <w:b/>
        </w:rPr>
        <w:t xml:space="preserve">. </w:t>
      </w:r>
      <w:r>
        <w:t>Korisnik može pregledati stanje filmova u videoteci, njihova sveukupna količina zaliha i stanje zaliha.</w:t>
      </w:r>
    </w:p>
    <w:p w:rsidR="00E965EE" w:rsidRDefault="00E965EE" w:rsidP="00E965EE">
      <w:pPr>
        <w:spacing w:line="360" w:lineRule="auto"/>
        <w:jc w:val="both"/>
      </w:pPr>
    </w:p>
    <w:p w:rsidR="00E965EE" w:rsidRPr="00E965EE" w:rsidRDefault="00E965EE" w:rsidP="00E965EE">
      <w:pPr>
        <w:spacing w:line="360" w:lineRule="auto"/>
        <w:jc w:val="both"/>
      </w:pPr>
    </w:p>
    <w:p w:rsidR="00E965EE" w:rsidRPr="00E965EE" w:rsidRDefault="00E965EE" w:rsidP="00E965EE">
      <w:pPr>
        <w:spacing w:line="360" w:lineRule="auto"/>
        <w:jc w:val="both"/>
      </w:pPr>
    </w:p>
    <w:p w:rsidR="00E965EE" w:rsidRPr="00E965EE" w:rsidRDefault="00E965EE" w:rsidP="00E965EE">
      <w:pPr>
        <w:spacing w:line="360" w:lineRule="auto"/>
        <w:jc w:val="both"/>
      </w:pPr>
    </w:p>
    <w:p w:rsidR="00E965EE" w:rsidRPr="00E965EE" w:rsidRDefault="00E965EE" w:rsidP="00E965EE">
      <w:pPr>
        <w:spacing w:line="360" w:lineRule="auto"/>
        <w:jc w:val="both"/>
      </w:pPr>
    </w:p>
    <w:p w:rsidR="00E965EE" w:rsidRPr="00E965EE" w:rsidRDefault="00E965EE" w:rsidP="004B42D5">
      <w:pPr>
        <w:spacing w:line="360" w:lineRule="auto"/>
        <w:jc w:val="both"/>
      </w:pPr>
    </w:p>
    <w:p w:rsidR="004B42D5" w:rsidRPr="004B42D5" w:rsidRDefault="004B42D5" w:rsidP="004B42D5">
      <w:pPr>
        <w:spacing w:line="360" w:lineRule="auto"/>
        <w:jc w:val="both"/>
      </w:pPr>
    </w:p>
    <w:p w:rsidR="004B42D5" w:rsidRPr="004B42D5" w:rsidRDefault="004B42D5" w:rsidP="00071C12">
      <w:pPr>
        <w:spacing w:line="360" w:lineRule="auto"/>
        <w:jc w:val="both"/>
      </w:pPr>
    </w:p>
    <w:p w:rsidR="007A7E04" w:rsidRDefault="007A7E04" w:rsidP="005C2C13">
      <w:pPr>
        <w:spacing w:line="360" w:lineRule="auto"/>
        <w:jc w:val="both"/>
      </w:pPr>
    </w:p>
    <w:p w:rsidR="005C2C13" w:rsidRDefault="005C2C13" w:rsidP="005C2C13">
      <w:pPr>
        <w:spacing w:line="360" w:lineRule="auto"/>
      </w:pPr>
      <w:r>
        <w:br w:type="page"/>
      </w:r>
    </w:p>
    <w:p w:rsidR="007A7E04" w:rsidRPr="003202CC" w:rsidRDefault="00571CDB" w:rsidP="007E26A0">
      <w:pPr>
        <w:pStyle w:val="Heading1"/>
        <w:rPr>
          <w:rFonts w:ascii="Arial" w:hAnsi="Arial" w:cs="Arial"/>
          <w:b w:val="0"/>
          <w:bCs w:val="0"/>
          <w:szCs w:val="32"/>
        </w:rPr>
      </w:pPr>
      <w:bookmarkStart w:id="21" w:name="_Toc397878590"/>
      <w:r>
        <w:rPr>
          <w:rFonts w:ascii="Arial" w:hAnsi="Arial" w:cs="Arial"/>
          <w:szCs w:val="32"/>
        </w:rPr>
        <w:lastRenderedPageBreak/>
        <w:t>3</w:t>
      </w:r>
      <w:r w:rsidR="007A7E04" w:rsidRPr="003202CC">
        <w:rPr>
          <w:rFonts w:ascii="Arial" w:hAnsi="Arial" w:cs="Arial"/>
          <w:szCs w:val="32"/>
        </w:rPr>
        <w:t>. Plan projekta</w:t>
      </w:r>
      <w:bookmarkEnd w:id="21"/>
    </w:p>
    <w:p w:rsidR="008678E1" w:rsidRPr="008678E1" w:rsidRDefault="008678E1" w:rsidP="008678E1">
      <w:pPr>
        <w:spacing w:line="360" w:lineRule="auto"/>
        <w:jc w:val="center"/>
        <w:rPr>
          <w:rFonts w:ascii="Arial" w:hAnsi="Arial" w:cs="Arial"/>
          <w:b/>
          <w:bCs/>
          <w:sz w:val="28"/>
          <w:szCs w:val="32"/>
        </w:rPr>
      </w:pPr>
    </w:p>
    <w:p w:rsidR="006408E3" w:rsidRDefault="006408E3" w:rsidP="006408E3">
      <w:pPr>
        <w:pStyle w:val="Tekst"/>
      </w:pPr>
      <w:r>
        <w:t xml:space="preserve">Planiranje i izrada plana je važna jer se na taj način postavljaju ciljevi, određuju zadaci (koji će se izvršavati u budućnosti) i aktivnosti potrebne za njihovo ostvarivanje. Moglo bi se reći da je planiranje pogled u budućnost. Za izradu projekta vrlo je bitna izrada projektnog plana. U njemu ćemo ustvrditi glavne ciljeve projekta, predvidjeti troškove te postaviti kontrolu nad rokovima izrade projekta. </w:t>
      </w:r>
    </w:p>
    <w:p w:rsidR="006408E3" w:rsidRDefault="006408E3" w:rsidP="006408E3">
      <w:pPr>
        <w:pStyle w:val="Tekst"/>
      </w:pPr>
      <w:r>
        <w:t xml:space="preserve">Projektni plan izradit ćemo pomoću MS Projecta te ćemo dobiti bolji uvid u terminski plan projekta, uloge članova tima, radno vrijeme članova tima, proračun te budžet projekta. Glavni elementi projekta su resursi, vrijeme potrebno za analizu zahtjeva te realizaciju projekta.  </w:t>
      </w:r>
    </w:p>
    <w:p w:rsidR="006408E3" w:rsidRDefault="006408E3" w:rsidP="006408E3">
      <w:pPr>
        <w:pStyle w:val="Tekst"/>
      </w:pPr>
      <w:r>
        <w:t>Razvojni ciklus projekta sastoji se od faza te se svaka faza u jednom poduhvatu odvija</w:t>
      </w:r>
      <w:r w:rsidR="00BE712A">
        <w:t xml:space="preserve"> jednom. Odabrali smo vodopadni </w:t>
      </w:r>
      <w:r>
        <w:t xml:space="preserve">model jer smatramo da najviše odgovara za izradu našeg projekta. U svakoj fazi u potpunosti se dovršavaju i provjeravaju svi izlazni rezultati.  Realizacija  projekta trajati će oko dva mjeseca, a sastojati će se od pet glavnih faza. </w:t>
      </w:r>
    </w:p>
    <w:p w:rsidR="006408E3" w:rsidRDefault="006408E3" w:rsidP="006408E3">
      <w:pPr>
        <w:pStyle w:val="Tekst"/>
      </w:pPr>
    </w:p>
    <w:p w:rsidR="007A7E04" w:rsidRPr="00A779D0" w:rsidRDefault="007A7E04" w:rsidP="007A7E04">
      <w:pPr>
        <w:pStyle w:val="Default"/>
        <w:spacing w:line="360" w:lineRule="auto"/>
      </w:pPr>
      <w:r w:rsidRPr="00A779D0">
        <w:t xml:space="preserve"> </w:t>
      </w:r>
    </w:p>
    <w:p w:rsidR="007A7E04" w:rsidRDefault="00571CDB" w:rsidP="007E26A0">
      <w:pPr>
        <w:pStyle w:val="Heading2"/>
        <w:spacing w:after="120"/>
        <w:rPr>
          <w:b w:val="0"/>
          <w:bCs w:val="0"/>
          <w:szCs w:val="28"/>
        </w:rPr>
      </w:pPr>
      <w:bookmarkStart w:id="22" w:name="_Toc397878591"/>
      <w:r>
        <w:rPr>
          <w:szCs w:val="28"/>
        </w:rPr>
        <w:t>3</w:t>
      </w:r>
      <w:r w:rsidR="007A7E04">
        <w:rPr>
          <w:szCs w:val="28"/>
        </w:rPr>
        <w:t>.1. Projektni tim</w:t>
      </w:r>
      <w:bookmarkEnd w:id="22"/>
    </w:p>
    <w:p w:rsidR="00135EE9" w:rsidRPr="00F46728" w:rsidRDefault="007A7E04" w:rsidP="00F46728">
      <w:pPr>
        <w:pStyle w:val="Tekst"/>
      </w:pPr>
      <w:r w:rsidRPr="008678E1">
        <w:rPr>
          <w:szCs w:val="28"/>
        </w:rPr>
        <w:t xml:space="preserve">Naš projektni tim </w:t>
      </w:r>
      <w:r w:rsidR="007E26A0">
        <w:rPr>
          <w:szCs w:val="28"/>
        </w:rPr>
        <w:t xml:space="preserve">kao što smo već ranije naveli </w:t>
      </w:r>
      <w:r w:rsidRPr="008678E1">
        <w:rPr>
          <w:szCs w:val="28"/>
        </w:rPr>
        <w:t>sastoji se od pet članova</w:t>
      </w:r>
      <w:r w:rsidR="007E26A0">
        <w:rPr>
          <w:szCs w:val="28"/>
        </w:rPr>
        <w:t>,</w:t>
      </w:r>
      <w:r w:rsidRPr="008678E1">
        <w:rPr>
          <w:szCs w:val="28"/>
        </w:rPr>
        <w:t xml:space="preserve"> svaki </w:t>
      </w:r>
      <w:r w:rsidR="007E26A0">
        <w:rPr>
          <w:szCs w:val="28"/>
        </w:rPr>
        <w:t>član na specifičan način doprinosi stvaranju ovog projek</w:t>
      </w:r>
      <w:r w:rsidR="00F46728">
        <w:rPr>
          <w:szCs w:val="28"/>
        </w:rPr>
        <w:t xml:space="preserve">ta. </w:t>
      </w:r>
      <w:r w:rsidR="00F46728" w:rsidRPr="00D814CF">
        <w:t>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rsidR="00F46728">
        <w:t xml:space="preserve">ki dio projekta kada će on biti </w:t>
      </w:r>
      <w:r w:rsidR="00F46728" w:rsidRPr="00D814CF">
        <w:t>gotov.</w:t>
      </w:r>
      <w:r w:rsidR="00F46728">
        <w:t xml:space="preserve"> </w:t>
      </w:r>
      <w:r w:rsidR="00135EE9">
        <w:rPr>
          <w:szCs w:val="28"/>
        </w:rPr>
        <w:t>Članovi su sljedeći:</w:t>
      </w:r>
    </w:p>
    <w:p w:rsidR="000C37B1" w:rsidRPr="000C37B1" w:rsidRDefault="000C37B1" w:rsidP="000C37B1">
      <w:pPr>
        <w:pStyle w:val="ListParagraph"/>
        <w:numPr>
          <w:ilvl w:val="0"/>
          <w:numId w:val="34"/>
        </w:numPr>
        <w:spacing w:line="360" w:lineRule="auto"/>
      </w:pPr>
      <w:r w:rsidRPr="000C37B1">
        <w:t>Domagoj Samardžić</w:t>
      </w:r>
    </w:p>
    <w:p w:rsidR="000C37B1" w:rsidRPr="000C37B1" w:rsidRDefault="000C37B1" w:rsidP="000C37B1">
      <w:pPr>
        <w:pStyle w:val="ListParagraph"/>
        <w:numPr>
          <w:ilvl w:val="0"/>
          <w:numId w:val="34"/>
        </w:numPr>
        <w:spacing w:line="360" w:lineRule="auto"/>
      </w:pPr>
      <w:r w:rsidRPr="000C37B1">
        <w:t xml:space="preserve">Marko </w:t>
      </w:r>
      <w:proofErr w:type="spellStart"/>
      <w:r w:rsidRPr="000C37B1">
        <w:t>Šaponja</w:t>
      </w:r>
      <w:proofErr w:type="spellEnd"/>
    </w:p>
    <w:p w:rsidR="000C37B1" w:rsidRPr="000C37B1" w:rsidRDefault="000C37B1" w:rsidP="000C37B1">
      <w:pPr>
        <w:pStyle w:val="ListParagraph"/>
        <w:numPr>
          <w:ilvl w:val="0"/>
          <w:numId w:val="34"/>
        </w:numPr>
        <w:spacing w:line="360" w:lineRule="auto"/>
      </w:pPr>
      <w:r w:rsidRPr="000C37B1">
        <w:t>Marko Tadić</w:t>
      </w:r>
    </w:p>
    <w:p w:rsidR="000C37B1" w:rsidRPr="000C37B1" w:rsidRDefault="000C37B1" w:rsidP="000C37B1">
      <w:pPr>
        <w:pStyle w:val="ListParagraph"/>
        <w:numPr>
          <w:ilvl w:val="0"/>
          <w:numId w:val="34"/>
        </w:numPr>
        <w:spacing w:line="360" w:lineRule="auto"/>
      </w:pPr>
      <w:r w:rsidRPr="000C37B1">
        <w:t>Petra Zadro</w:t>
      </w:r>
    </w:p>
    <w:p w:rsidR="000C37B1" w:rsidRDefault="000C37B1" w:rsidP="000C37B1">
      <w:pPr>
        <w:pStyle w:val="ListParagraph"/>
        <w:numPr>
          <w:ilvl w:val="0"/>
          <w:numId w:val="34"/>
        </w:numPr>
      </w:pPr>
      <w:r w:rsidRPr="005854EE">
        <w:t>Marija Živičnjak</w:t>
      </w:r>
    </w:p>
    <w:p w:rsidR="00CB3434" w:rsidRDefault="00CB3434" w:rsidP="00CB3434"/>
    <w:p w:rsidR="00CB3434" w:rsidRDefault="00CB3434" w:rsidP="00CB3434">
      <w:pPr>
        <w:pStyle w:val="Tekst"/>
      </w:pPr>
      <w:r w:rsidRPr="00D814CF">
        <w:lastRenderedPageBreak/>
        <w:t xml:space="preserve">Kao što smo već spomenuli svi članovi će obavljati sve potrebne uloge kao i obveze koje te uloge donose. Neke od aktivnosti koje se očekuju su: izrada </w:t>
      </w:r>
      <w:proofErr w:type="spellStart"/>
      <w:r w:rsidRPr="00D814CF">
        <w:t>tj</w:t>
      </w:r>
      <w:proofErr w:type="spellEnd"/>
      <w:r w:rsidRPr="00D814CF">
        <w:t xml:space="preserve">. pisanje programskog koda, izrada idejne skice ekrana te kreiranje algoritama, procjena i praćenje efikasnosti i efektivnosti programa, odabir tehnologije (potrebne za izradu projekta), izrada dijagrama slučajeva korištenja, dijagrama aktivnosti, ERA modela, traženje mogućih grešaka u kodu, testiranje aplikacije, izrada projektnog plana </w:t>
      </w:r>
      <w:proofErr w:type="spellStart"/>
      <w:r w:rsidRPr="00D814CF">
        <w:t>itd</w:t>
      </w:r>
      <w:proofErr w:type="spellEnd"/>
      <w:r w:rsidRPr="00D814CF">
        <w:t>.</w:t>
      </w:r>
    </w:p>
    <w:p w:rsidR="00557B08" w:rsidRDefault="00557B08">
      <w:pPr>
        <w:rPr>
          <w:b/>
          <w:bCs/>
          <w:sz w:val="28"/>
          <w:szCs w:val="28"/>
        </w:rPr>
      </w:pPr>
    </w:p>
    <w:p w:rsidR="006408E3" w:rsidRDefault="00571CDB" w:rsidP="006408E3">
      <w:pPr>
        <w:pStyle w:val="Heading2"/>
      </w:pPr>
      <w:bookmarkStart w:id="23" w:name="_Toc386399070"/>
      <w:bookmarkStart w:id="24" w:name="_Toc397878592"/>
      <w:r>
        <w:t>3</w:t>
      </w:r>
      <w:r w:rsidR="006408E3">
        <w:t xml:space="preserve">.2. Specifikacija </w:t>
      </w:r>
      <w:r w:rsidR="006408E3" w:rsidRPr="00D814CF">
        <w:t>zadataka po članovima tima</w:t>
      </w:r>
      <w:bookmarkEnd w:id="23"/>
      <w:bookmarkEnd w:id="24"/>
    </w:p>
    <w:p w:rsidR="006408E3" w:rsidRPr="006408E3" w:rsidRDefault="006408E3" w:rsidP="006408E3"/>
    <w:p w:rsidR="006408E3" w:rsidRDefault="006408E3" w:rsidP="006408E3">
      <w:pPr>
        <w:pStyle w:val="Tekst"/>
      </w:pPr>
      <w:r w:rsidRPr="00D814CF">
        <w:t xml:space="preserve">Na početku izrade projektnog plana naveli smo sve aktivnosti koje je potrebno obaviti </w:t>
      </w:r>
      <w:r>
        <w:t>za izradu aplikacije</w:t>
      </w:r>
      <w:r w:rsidRPr="00D814CF">
        <w:t>. Kao što smo već naveli projektni plan izradili smo u MS Projectu. U izvješću koje je generirao MS Project vidimo koji član tima obavlja koju aktivnost i koliko mu je sati potrebno da obavi tu aktivnost. Uz to vidimo kada pojedina aktivnost započinje, a kada završava.</w:t>
      </w:r>
    </w:p>
    <w:p w:rsidR="00F80CBD" w:rsidRDefault="006408E3" w:rsidP="00F80CBD">
      <w:pPr>
        <w:spacing w:line="360" w:lineRule="auto"/>
        <w:ind w:hanging="709"/>
        <w:jc w:val="center"/>
        <w:rPr>
          <w:b/>
          <w:bCs/>
          <w:sz w:val="28"/>
          <w:szCs w:val="28"/>
        </w:rPr>
      </w:pPr>
      <w:r>
        <w:rPr>
          <w:noProof/>
        </w:rPr>
        <w:drawing>
          <wp:inline distT="0" distB="0" distL="0" distR="0">
            <wp:extent cx="6654883" cy="4738254"/>
            <wp:effectExtent l="19050" t="0" r="0" b="0"/>
            <wp:docPr id="3" name="Picture 3" descr="C:\Users\Marij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ja\Desktop\2.JPG"/>
                    <pic:cNvPicPr>
                      <a:picLocks noChangeAspect="1" noChangeArrowheads="1"/>
                    </pic:cNvPicPr>
                  </pic:nvPicPr>
                  <pic:blipFill>
                    <a:blip r:embed="rId10" cstate="print"/>
                    <a:srcRect/>
                    <a:stretch>
                      <a:fillRect/>
                    </a:stretch>
                  </pic:blipFill>
                  <pic:spPr bwMode="auto">
                    <a:xfrm>
                      <a:off x="0" y="0"/>
                      <a:ext cx="6655891" cy="4738972"/>
                    </a:xfrm>
                    <a:prstGeom prst="rect">
                      <a:avLst/>
                    </a:prstGeom>
                    <a:noFill/>
                    <a:ln w="9525">
                      <a:noFill/>
                      <a:miter lim="800000"/>
                      <a:headEnd/>
                      <a:tailEnd/>
                    </a:ln>
                  </pic:spPr>
                </pic:pic>
              </a:graphicData>
            </a:graphic>
          </wp:inline>
        </w:drawing>
      </w:r>
    </w:p>
    <w:p w:rsidR="00135EE9" w:rsidRPr="00F80CBD" w:rsidRDefault="00F80CBD" w:rsidP="00F80CBD">
      <w:pPr>
        <w:pStyle w:val="Caption"/>
        <w:jc w:val="center"/>
        <w:rPr>
          <w:sz w:val="28"/>
          <w:szCs w:val="28"/>
        </w:rPr>
      </w:pPr>
      <w:r>
        <w:t xml:space="preserve">Slika </w:t>
      </w:r>
      <w:fldSimple w:instr=" SEQ Slika \* ARABIC ">
        <w:r w:rsidR="00201ACA">
          <w:rPr>
            <w:noProof/>
          </w:rPr>
          <w:t>1</w:t>
        </w:r>
      </w:fldSimple>
      <w:r>
        <w:t xml:space="preserve"> Specifikacija aktivnosti po članovima tima (1)</w:t>
      </w:r>
    </w:p>
    <w:p w:rsidR="006408E3" w:rsidRDefault="006408E3" w:rsidP="00F80CBD">
      <w:pPr>
        <w:spacing w:line="360" w:lineRule="auto"/>
        <w:ind w:hanging="709"/>
        <w:jc w:val="center"/>
        <w:rPr>
          <w:b/>
          <w:bCs/>
          <w:sz w:val="28"/>
          <w:szCs w:val="28"/>
        </w:rPr>
      </w:pPr>
      <w:r>
        <w:rPr>
          <w:noProof/>
        </w:rPr>
        <w:lastRenderedPageBreak/>
        <w:drawing>
          <wp:inline distT="0" distB="0" distL="0" distR="0">
            <wp:extent cx="6637927" cy="3906981"/>
            <wp:effectExtent l="19050" t="0" r="0" b="0"/>
            <wp:docPr id="8" name="Picture 5" descr="C:\Users\Marij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ja\Desktop\4.JPG"/>
                    <pic:cNvPicPr>
                      <a:picLocks noChangeAspect="1" noChangeArrowheads="1"/>
                    </pic:cNvPicPr>
                  </pic:nvPicPr>
                  <pic:blipFill>
                    <a:blip r:embed="rId11" cstate="print"/>
                    <a:srcRect/>
                    <a:stretch>
                      <a:fillRect/>
                    </a:stretch>
                  </pic:blipFill>
                  <pic:spPr bwMode="auto">
                    <a:xfrm>
                      <a:off x="0" y="0"/>
                      <a:ext cx="6636112" cy="3905913"/>
                    </a:xfrm>
                    <a:prstGeom prst="rect">
                      <a:avLst/>
                    </a:prstGeom>
                    <a:noFill/>
                    <a:ln w="9525">
                      <a:noFill/>
                      <a:miter lim="800000"/>
                      <a:headEnd/>
                      <a:tailEnd/>
                    </a:ln>
                  </pic:spPr>
                </pic:pic>
              </a:graphicData>
            </a:graphic>
          </wp:inline>
        </w:drawing>
      </w:r>
    </w:p>
    <w:p w:rsidR="00F80CBD" w:rsidRDefault="00F80CBD" w:rsidP="00F80CBD">
      <w:pPr>
        <w:pStyle w:val="Caption"/>
        <w:jc w:val="center"/>
      </w:pPr>
      <w:r>
        <w:t xml:space="preserve">Slika </w:t>
      </w:r>
      <w:fldSimple w:instr=" SEQ Slika \* ARABIC ">
        <w:r w:rsidR="00201ACA">
          <w:rPr>
            <w:noProof/>
          </w:rPr>
          <w:t>2</w:t>
        </w:r>
      </w:fldSimple>
      <w:r>
        <w:t xml:space="preserve"> Specifikacija aktivnosti po članovima tima (2)</w:t>
      </w:r>
    </w:p>
    <w:p w:rsidR="00F80CBD" w:rsidRPr="00F80CBD" w:rsidRDefault="00F80CBD" w:rsidP="00F80CBD"/>
    <w:p w:rsidR="006408E3" w:rsidRDefault="006408E3" w:rsidP="00F80CBD">
      <w:pPr>
        <w:spacing w:line="360" w:lineRule="auto"/>
        <w:ind w:hanging="851"/>
        <w:jc w:val="center"/>
        <w:rPr>
          <w:b/>
          <w:bCs/>
          <w:sz w:val="28"/>
          <w:szCs w:val="28"/>
        </w:rPr>
      </w:pPr>
      <w:r>
        <w:rPr>
          <w:noProof/>
        </w:rPr>
        <w:drawing>
          <wp:inline distT="0" distB="0" distL="0" distR="0">
            <wp:extent cx="6791036" cy="3669475"/>
            <wp:effectExtent l="19050" t="0" r="0" b="0"/>
            <wp:docPr id="1" name="Picture 4" descr="C:\Users\Marij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ja\Desktop\3.JPG"/>
                    <pic:cNvPicPr>
                      <a:picLocks noChangeAspect="1" noChangeArrowheads="1"/>
                    </pic:cNvPicPr>
                  </pic:nvPicPr>
                  <pic:blipFill>
                    <a:blip r:embed="rId12" cstate="print"/>
                    <a:srcRect/>
                    <a:stretch>
                      <a:fillRect/>
                    </a:stretch>
                  </pic:blipFill>
                  <pic:spPr bwMode="auto">
                    <a:xfrm>
                      <a:off x="0" y="0"/>
                      <a:ext cx="6788231" cy="3667959"/>
                    </a:xfrm>
                    <a:prstGeom prst="rect">
                      <a:avLst/>
                    </a:prstGeom>
                    <a:noFill/>
                    <a:ln w="9525">
                      <a:noFill/>
                      <a:miter lim="800000"/>
                      <a:headEnd/>
                      <a:tailEnd/>
                    </a:ln>
                  </pic:spPr>
                </pic:pic>
              </a:graphicData>
            </a:graphic>
          </wp:inline>
        </w:drawing>
      </w:r>
    </w:p>
    <w:p w:rsidR="00F80CBD" w:rsidRDefault="00F80CBD" w:rsidP="00F80CBD">
      <w:pPr>
        <w:pStyle w:val="Caption"/>
        <w:jc w:val="center"/>
        <w:rPr>
          <w:b w:val="0"/>
          <w:bCs w:val="0"/>
          <w:sz w:val="28"/>
          <w:szCs w:val="28"/>
        </w:rPr>
      </w:pPr>
      <w:r>
        <w:t xml:space="preserve">Slika </w:t>
      </w:r>
      <w:fldSimple w:instr=" SEQ Slika \* ARABIC ">
        <w:r w:rsidR="00201ACA">
          <w:rPr>
            <w:noProof/>
          </w:rPr>
          <w:t>3</w:t>
        </w:r>
      </w:fldSimple>
      <w:r>
        <w:t xml:space="preserve"> Specifikacija aktivnosti po članovima tima(3)</w:t>
      </w:r>
    </w:p>
    <w:p w:rsidR="006408E3" w:rsidRDefault="006408E3" w:rsidP="00F80CBD">
      <w:pPr>
        <w:pStyle w:val="Heading2"/>
        <w:spacing w:after="120"/>
        <w:ind w:hanging="851"/>
        <w:jc w:val="center"/>
        <w:rPr>
          <w:rFonts w:cs="Arial"/>
          <w:szCs w:val="28"/>
        </w:rPr>
      </w:pPr>
      <w:r>
        <w:rPr>
          <w:noProof/>
        </w:rPr>
        <w:lastRenderedPageBreak/>
        <w:drawing>
          <wp:inline distT="0" distB="0" distL="0" distR="0">
            <wp:extent cx="6773635" cy="4049485"/>
            <wp:effectExtent l="19050" t="0" r="8165" b="0"/>
            <wp:docPr id="9" name="Picture 6" descr="C:\Users\Marija\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ja\Desktop\5.JPG"/>
                    <pic:cNvPicPr>
                      <a:picLocks noChangeAspect="1" noChangeArrowheads="1"/>
                    </pic:cNvPicPr>
                  </pic:nvPicPr>
                  <pic:blipFill>
                    <a:blip r:embed="rId13" cstate="print"/>
                    <a:srcRect/>
                    <a:stretch>
                      <a:fillRect/>
                    </a:stretch>
                  </pic:blipFill>
                  <pic:spPr bwMode="auto">
                    <a:xfrm>
                      <a:off x="0" y="0"/>
                      <a:ext cx="6781004" cy="4053891"/>
                    </a:xfrm>
                    <a:prstGeom prst="rect">
                      <a:avLst/>
                    </a:prstGeom>
                    <a:noFill/>
                    <a:ln w="9525">
                      <a:noFill/>
                      <a:miter lim="800000"/>
                      <a:headEnd/>
                      <a:tailEnd/>
                    </a:ln>
                  </pic:spPr>
                </pic:pic>
              </a:graphicData>
            </a:graphic>
          </wp:inline>
        </w:drawing>
      </w:r>
    </w:p>
    <w:p w:rsidR="00F80CBD" w:rsidRDefault="00F80CBD" w:rsidP="00F80CBD">
      <w:pPr>
        <w:pStyle w:val="Caption"/>
        <w:jc w:val="center"/>
      </w:pPr>
      <w:r>
        <w:t xml:space="preserve">Slika </w:t>
      </w:r>
      <w:fldSimple w:instr=" SEQ Slika \* ARABIC ">
        <w:r w:rsidR="00201ACA">
          <w:rPr>
            <w:noProof/>
          </w:rPr>
          <w:t>4</w:t>
        </w:r>
      </w:fldSimple>
      <w:r>
        <w:t xml:space="preserve"> Specifikacija aktivnosti po članovima tima(4)</w:t>
      </w:r>
    </w:p>
    <w:p w:rsidR="006408E3" w:rsidRDefault="006408E3" w:rsidP="00F80CBD">
      <w:pPr>
        <w:pStyle w:val="Caption"/>
        <w:ind w:hanging="851"/>
        <w:jc w:val="center"/>
        <w:rPr>
          <w:rFonts w:cs="Arial"/>
          <w:szCs w:val="28"/>
        </w:rPr>
      </w:pPr>
      <w:r>
        <w:rPr>
          <w:noProof/>
        </w:rPr>
        <w:drawing>
          <wp:inline distT="0" distB="0" distL="0" distR="0">
            <wp:extent cx="6595506" cy="3823854"/>
            <wp:effectExtent l="19050" t="0" r="0" b="0"/>
            <wp:docPr id="10" name="Picture 7" descr="C:\Users\Marija\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ja\Desktop\6.JPG"/>
                    <pic:cNvPicPr>
                      <a:picLocks noChangeAspect="1" noChangeArrowheads="1"/>
                    </pic:cNvPicPr>
                  </pic:nvPicPr>
                  <pic:blipFill>
                    <a:blip r:embed="rId14" cstate="print"/>
                    <a:srcRect/>
                    <a:stretch>
                      <a:fillRect/>
                    </a:stretch>
                  </pic:blipFill>
                  <pic:spPr bwMode="auto">
                    <a:xfrm>
                      <a:off x="0" y="0"/>
                      <a:ext cx="6595506" cy="3823854"/>
                    </a:xfrm>
                    <a:prstGeom prst="rect">
                      <a:avLst/>
                    </a:prstGeom>
                    <a:noFill/>
                    <a:ln w="9525">
                      <a:noFill/>
                      <a:miter lim="800000"/>
                      <a:headEnd/>
                      <a:tailEnd/>
                    </a:ln>
                  </pic:spPr>
                </pic:pic>
              </a:graphicData>
            </a:graphic>
          </wp:inline>
        </w:drawing>
      </w:r>
    </w:p>
    <w:p w:rsidR="00F80CBD" w:rsidRPr="00F80CBD" w:rsidRDefault="00F80CBD" w:rsidP="00F80CBD">
      <w:pPr>
        <w:pStyle w:val="Caption"/>
        <w:jc w:val="center"/>
      </w:pPr>
      <w:r>
        <w:t xml:space="preserve">Slika </w:t>
      </w:r>
      <w:fldSimple w:instr=" SEQ Slika \* ARABIC ">
        <w:r w:rsidR="00201ACA">
          <w:rPr>
            <w:noProof/>
          </w:rPr>
          <w:t>5</w:t>
        </w:r>
      </w:fldSimple>
      <w:r>
        <w:t xml:space="preserve"> Specifikacija aktivnosti po članovima tima(5)</w:t>
      </w:r>
    </w:p>
    <w:p w:rsidR="006408E3" w:rsidRDefault="006408E3" w:rsidP="004B0228">
      <w:pPr>
        <w:pStyle w:val="Heading2"/>
        <w:spacing w:after="120"/>
        <w:ind w:hanging="851"/>
        <w:rPr>
          <w:rFonts w:cs="Arial"/>
          <w:szCs w:val="28"/>
        </w:rPr>
      </w:pPr>
      <w:r>
        <w:rPr>
          <w:noProof/>
        </w:rPr>
        <w:lastRenderedPageBreak/>
        <w:drawing>
          <wp:inline distT="0" distB="0" distL="0" distR="0">
            <wp:extent cx="6536129" cy="3728852"/>
            <wp:effectExtent l="19050" t="0" r="0" b="0"/>
            <wp:docPr id="13" name="Picture 9" descr="C:\Users\Marija\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ja\Desktop\7.JPG"/>
                    <pic:cNvPicPr>
                      <a:picLocks noChangeAspect="1" noChangeArrowheads="1"/>
                    </pic:cNvPicPr>
                  </pic:nvPicPr>
                  <pic:blipFill>
                    <a:blip r:embed="rId15" cstate="print"/>
                    <a:srcRect/>
                    <a:stretch>
                      <a:fillRect/>
                    </a:stretch>
                  </pic:blipFill>
                  <pic:spPr bwMode="auto">
                    <a:xfrm>
                      <a:off x="0" y="0"/>
                      <a:ext cx="6537940" cy="3729885"/>
                    </a:xfrm>
                    <a:prstGeom prst="rect">
                      <a:avLst/>
                    </a:prstGeom>
                    <a:noFill/>
                    <a:ln w="9525">
                      <a:noFill/>
                      <a:miter lim="800000"/>
                      <a:headEnd/>
                      <a:tailEnd/>
                    </a:ln>
                  </pic:spPr>
                </pic:pic>
              </a:graphicData>
            </a:graphic>
          </wp:inline>
        </w:drawing>
      </w:r>
    </w:p>
    <w:p w:rsidR="004B0228" w:rsidRDefault="004B0228" w:rsidP="009F45D5">
      <w:pPr>
        <w:pStyle w:val="Caption"/>
        <w:jc w:val="center"/>
      </w:pPr>
      <w:r>
        <w:t xml:space="preserve">Slika </w:t>
      </w:r>
      <w:fldSimple w:instr=" SEQ Slika \* ARABIC ">
        <w:r w:rsidR="00201ACA">
          <w:rPr>
            <w:noProof/>
          </w:rPr>
          <w:t>6</w:t>
        </w:r>
      </w:fldSimple>
      <w:r>
        <w:t xml:space="preserve"> Specifikacija aktivnosti po članovima tima (6)</w:t>
      </w:r>
    </w:p>
    <w:p w:rsidR="009F45D5" w:rsidRDefault="009F45D5" w:rsidP="009F45D5"/>
    <w:p w:rsidR="009F45D5" w:rsidRPr="009F45D5" w:rsidRDefault="009F45D5" w:rsidP="009F45D5"/>
    <w:p w:rsidR="006408E3" w:rsidRDefault="009C6DBC" w:rsidP="00557B08">
      <w:pPr>
        <w:pStyle w:val="Heading2"/>
        <w:spacing w:after="120"/>
        <w:rPr>
          <w:rFonts w:cs="Arial"/>
          <w:szCs w:val="28"/>
        </w:rPr>
      </w:pPr>
      <w:r>
        <w:rPr>
          <w:rFonts w:cs="Arial"/>
          <w:noProof/>
          <w:szCs w:val="28"/>
        </w:rPr>
        <w:drawing>
          <wp:inline distT="0" distB="0" distL="0" distR="0">
            <wp:extent cx="5609854" cy="1638795"/>
            <wp:effectExtent l="19050" t="0" r="0" b="0"/>
            <wp:docPr id="17" name="Picture 5" descr="C:\Users\Marija\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ja\Desktop\12.JPG"/>
                    <pic:cNvPicPr>
                      <a:picLocks noChangeAspect="1" noChangeArrowheads="1"/>
                    </pic:cNvPicPr>
                  </pic:nvPicPr>
                  <pic:blipFill>
                    <a:blip r:embed="rId16" cstate="print"/>
                    <a:srcRect/>
                    <a:stretch>
                      <a:fillRect/>
                    </a:stretch>
                  </pic:blipFill>
                  <pic:spPr bwMode="auto">
                    <a:xfrm>
                      <a:off x="0" y="0"/>
                      <a:ext cx="5612937" cy="1639696"/>
                    </a:xfrm>
                    <a:prstGeom prst="rect">
                      <a:avLst/>
                    </a:prstGeom>
                    <a:noFill/>
                    <a:ln w="9525">
                      <a:noFill/>
                      <a:miter lim="800000"/>
                      <a:headEnd/>
                      <a:tailEnd/>
                    </a:ln>
                  </pic:spPr>
                </pic:pic>
              </a:graphicData>
            </a:graphic>
          </wp:inline>
        </w:drawing>
      </w:r>
    </w:p>
    <w:p w:rsidR="00835F1D" w:rsidRDefault="00835F1D" w:rsidP="009239EF">
      <w:pPr>
        <w:pStyle w:val="Caption"/>
        <w:jc w:val="center"/>
      </w:pPr>
      <w:r>
        <w:t xml:space="preserve">Slika </w:t>
      </w:r>
      <w:fldSimple w:instr=" SEQ Slika \* ARABIC ">
        <w:r w:rsidR="00201ACA">
          <w:rPr>
            <w:noProof/>
          </w:rPr>
          <w:t>7</w:t>
        </w:r>
      </w:fldSimple>
      <w:r>
        <w:t xml:space="preserve"> </w:t>
      </w:r>
      <w:r w:rsidR="009239EF">
        <w:t>Cijena člana po jednome satu (kn/h)</w:t>
      </w:r>
    </w:p>
    <w:p w:rsidR="00835F1D" w:rsidRPr="00835F1D" w:rsidRDefault="00835F1D" w:rsidP="00835F1D"/>
    <w:p w:rsidR="006408E3" w:rsidRDefault="00571CDB" w:rsidP="006408E3">
      <w:pPr>
        <w:pStyle w:val="Heading2"/>
      </w:pPr>
      <w:bookmarkStart w:id="25" w:name="_Toc386399071"/>
      <w:bookmarkStart w:id="26" w:name="_Toc397878593"/>
      <w:r>
        <w:t>3</w:t>
      </w:r>
      <w:r w:rsidR="006408E3">
        <w:t xml:space="preserve">.3. </w:t>
      </w:r>
      <w:r w:rsidR="006408E3" w:rsidRPr="00CE4B8B">
        <w:t>Specifikacija vremena po aktivnostima i članovima tima</w:t>
      </w:r>
      <w:bookmarkEnd w:id="25"/>
      <w:bookmarkEnd w:id="26"/>
    </w:p>
    <w:p w:rsidR="006408E3" w:rsidRDefault="006408E3" w:rsidP="006408E3">
      <w:pPr>
        <w:pStyle w:val="Tekst"/>
      </w:pPr>
      <w:r>
        <w:t>U sljedećem izvješću generiranom iz</w:t>
      </w:r>
      <w:r w:rsidRPr="00CE4B8B">
        <w:t xml:space="preserve"> MS Project možemo vidjeti koliko vremena je utrošeno na obavljanje pojedine aktivnosti te koliko je svaki član tima sudjelovao u izvršavanju te aktivnosti. Primjerice ako gledamo aktivnost „Sastanak tima“ možemo vidjeti da su svi članovi tima sudjelovali u toj aktivnosti te je svaki član za ob</w:t>
      </w:r>
      <w:r>
        <w:t>avljanje te aktivnosti utrošio 3</w:t>
      </w:r>
      <w:r w:rsidRPr="00CE4B8B">
        <w:t xml:space="preserve"> sata, a za obavljanje aktivnosti</w:t>
      </w:r>
      <w:r>
        <w:t xml:space="preserve"> u cijelosti bilo je potrebno 15</w:t>
      </w:r>
      <w:r w:rsidRPr="00CE4B8B">
        <w:t xml:space="preserve"> sati. Na sljedećoj slici biti će prikazane samo specifikacija vremena po nekim, a ne svim aktivnostima.</w:t>
      </w:r>
    </w:p>
    <w:p w:rsidR="006408E3" w:rsidRDefault="006408E3" w:rsidP="00557B08">
      <w:pPr>
        <w:pStyle w:val="Heading2"/>
        <w:spacing w:after="120"/>
        <w:rPr>
          <w:rFonts w:cs="Arial"/>
          <w:szCs w:val="28"/>
        </w:rPr>
      </w:pPr>
    </w:p>
    <w:p w:rsidR="006408E3" w:rsidRDefault="006408E3" w:rsidP="006408E3">
      <w:r>
        <w:rPr>
          <w:noProof/>
        </w:rPr>
        <w:drawing>
          <wp:inline distT="0" distB="0" distL="0" distR="0">
            <wp:extent cx="5755210" cy="5101390"/>
            <wp:effectExtent l="19050" t="0" r="0" b="0"/>
            <wp:docPr id="2" name="Picture 2" descr="C:\Users\Marij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ja\Desktop\1.JPG"/>
                    <pic:cNvPicPr>
                      <a:picLocks noChangeAspect="1" noChangeArrowheads="1"/>
                    </pic:cNvPicPr>
                  </pic:nvPicPr>
                  <pic:blipFill>
                    <a:blip r:embed="rId17" cstate="print"/>
                    <a:srcRect/>
                    <a:stretch>
                      <a:fillRect/>
                    </a:stretch>
                  </pic:blipFill>
                  <pic:spPr bwMode="auto">
                    <a:xfrm>
                      <a:off x="0" y="0"/>
                      <a:ext cx="5755640" cy="5101771"/>
                    </a:xfrm>
                    <a:prstGeom prst="rect">
                      <a:avLst/>
                    </a:prstGeom>
                    <a:noFill/>
                    <a:ln w="9525">
                      <a:noFill/>
                      <a:miter lim="800000"/>
                      <a:headEnd/>
                      <a:tailEnd/>
                    </a:ln>
                  </pic:spPr>
                </pic:pic>
              </a:graphicData>
            </a:graphic>
          </wp:inline>
        </w:drawing>
      </w:r>
    </w:p>
    <w:p w:rsidR="00835F1D" w:rsidRDefault="00835F1D" w:rsidP="00835F1D">
      <w:pPr>
        <w:pStyle w:val="Caption"/>
        <w:jc w:val="center"/>
      </w:pPr>
      <w:r>
        <w:t xml:space="preserve">Slika </w:t>
      </w:r>
      <w:fldSimple w:instr=" SEQ Slika \* ARABIC ">
        <w:r w:rsidR="00201ACA">
          <w:rPr>
            <w:noProof/>
          </w:rPr>
          <w:t>8</w:t>
        </w:r>
      </w:fldSimple>
      <w:r>
        <w:t xml:space="preserve"> Specifikacija vremena po aktivnostima i članovima tima</w:t>
      </w:r>
    </w:p>
    <w:p w:rsidR="006408E3" w:rsidRPr="006408E3" w:rsidRDefault="006408E3" w:rsidP="006408E3"/>
    <w:p w:rsidR="006408E3" w:rsidRDefault="006408E3" w:rsidP="00557B08">
      <w:pPr>
        <w:pStyle w:val="Heading2"/>
        <w:spacing w:after="120"/>
        <w:rPr>
          <w:rFonts w:cs="Arial"/>
          <w:szCs w:val="28"/>
        </w:rPr>
      </w:pPr>
    </w:p>
    <w:p w:rsidR="006408E3" w:rsidRDefault="00571CDB" w:rsidP="006408E3">
      <w:pPr>
        <w:pStyle w:val="Heading2"/>
      </w:pPr>
      <w:bookmarkStart w:id="27" w:name="_Toc386399072"/>
      <w:bookmarkStart w:id="28" w:name="_Toc397878594"/>
      <w:r>
        <w:t>3</w:t>
      </w:r>
      <w:r w:rsidR="006408E3">
        <w:t>.4. Radno vrijeme članova tima</w:t>
      </w:r>
      <w:bookmarkEnd w:id="27"/>
      <w:bookmarkEnd w:id="28"/>
    </w:p>
    <w:p w:rsidR="006408E3" w:rsidRDefault="006408E3" w:rsidP="006408E3">
      <w:pPr>
        <w:pStyle w:val="Tekst"/>
      </w:pPr>
      <w:r w:rsidRPr="001C6C2C">
        <w:t>Tim „</w:t>
      </w:r>
      <w:proofErr w:type="spellStart"/>
      <w:r>
        <w:rPr>
          <w:b/>
        </w:rPr>
        <w:t>Nomina</w:t>
      </w:r>
      <w:proofErr w:type="spellEnd"/>
      <w:r>
        <w:rPr>
          <w:b/>
        </w:rPr>
        <w:t xml:space="preserve"> </w:t>
      </w:r>
      <w:proofErr w:type="spellStart"/>
      <w:r>
        <w:rPr>
          <w:b/>
        </w:rPr>
        <w:t>sunt</w:t>
      </w:r>
      <w:proofErr w:type="spellEnd"/>
      <w:r>
        <w:rPr>
          <w:b/>
        </w:rPr>
        <w:t xml:space="preserve"> </w:t>
      </w:r>
      <w:proofErr w:type="spellStart"/>
      <w:r>
        <w:rPr>
          <w:b/>
        </w:rPr>
        <w:t>odiosa</w:t>
      </w:r>
      <w:proofErr w:type="spellEnd"/>
      <w:r w:rsidRPr="001C6C2C">
        <w:t>“ definirao je radno vrijeme</w:t>
      </w:r>
      <w:r>
        <w:t xml:space="preserve"> </w:t>
      </w:r>
      <w:r w:rsidRPr="001C6C2C">
        <w:t xml:space="preserve">kako bi se svi potrebni zadaci obavili na vrijeme (potrebno je obaviti sve zadatke do prve i druge predaje te obrane projekta). Tim se sastaje od ponedjeljka do petka od </w:t>
      </w:r>
      <w:r>
        <w:t>13:00 h</w:t>
      </w:r>
      <w:r w:rsidRPr="001C6C2C">
        <w:t>–</w:t>
      </w:r>
      <w:r>
        <w:t xml:space="preserve">18:00 h, </w:t>
      </w:r>
      <w:r w:rsidRPr="001C6C2C">
        <w:t>subote i nedjel</w:t>
      </w:r>
      <w:r>
        <w:t>je su neradne. Na slici generiranoj iz</w:t>
      </w:r>
      <w:r w:rsidRPr="001C6C2C">
        <w:t xml:space="preserve"> MS Project</w:t>
      </w:r>
      <w:r>
        <w:t>-a</w:t>
      </w:r>
      <w:r w:rsidRPr="001C6C2C">
        <w:t xml:space="preserve"> možemo vidjeti i dane koji nis</w:t>
      </w:r>
      <w:r>
        <w:t>u predviđeni za rad</w:t>
      </w:r>
      <w:r w:rsidRPr="001C6C2C">
        <w:t>.</w:t>
      </w:r>
    </w:p>
    <w:p w:rsidR="006408E3" w:rsidRDefault="006408E3" w:rsidP="00543127">
      <w:pPr>
        <w:pStyle w:val="Heading2"/>
        <w:spacing w:after="120"/>
        <w:jc w:val="center"/>
        <w:rPr>
          <w:rFonts w:cs="Arial"/>
          <w:szCs w:val="28"/>
        </w:rPr>
      </w:pPr>
      <w:r>
        <w:rPr>
          <w:noProof/>
        </w:rPr>
        <w:lastRenderedPageBreak/>
        <w:drawing>
          <wp:inline distT="0" distB="0" distL="0" distR="0">
            <wp:extent cx="2546173" cy="2637322"/>
            <wp:effectExtent l="19050" t="0" r="6527" b="0"/>
            <wp:docPr id="14" name="Picture 10" descr="C:\Users\Marija\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ja\Desktop\8.JPG"/>
                    <pic:cNvPicPr>
                      <a:picLocks noChangeAspect="1" noChangeArrowheads="1"/>
                    </pic:cNvPicPr>
                  </pic:nvPicPr>
                  <pic:blipFill>
                    <a:blip r:embed="rId18" cstate="print"/>
                    <a:srcRect/>
                    <a:stretch>
                      <a:fillRect/>
                    </a:stretch>
                  </pic:blipFill>
                  <pic:spPr bwMode="auto">
                    <a:xfrm>
                      <a:off x="0" y="0"/>
                      <a:ext cx="2545828" cy="2636965"/>
                    </a:xfrm>
                    <a:prstGeom prst="rect">
                      <a:avLst/>
                    </a:prstGeom>
                    <a:noFill/>
                    <a:ln w="9525">
                      <a:noFill/>
                      <a:miter lim="800000"/>
                      <a:headEnd/>
                      <a:tailEnd/>
                    </a:ln>
                  </pic:spPr>
                </pic:pic>
              </a:graphicData>
            </a:graphic>
          </wp:inline>
        </w:drawing>
      </w:r>
    </w:p>
    <w:p w:rsidR="00543127" w:rsidRPr="00543127" w:rsidRDefault="00543127" w:rsidP="00543127">
      <w:pPr>
        <w:pStyle w:val="Caption"/>
        <w:jc w:val="center"/>
      </w:pPr>
      <w:r>
        <w:t xml:space="preserve">Slika </w:t>
      </w:r>
      <w:fldSimple w:instr=" SEQ Slika \* ARABIC ">
        <w:r w:rsidR="00201ACA">
          <w:rPr>
            <w:noProof/>
          </w:rPr>
          <w:t>9</w:t>
        </w:r>
      </w:fldSimple>
      <w:r>
        <w:t xml:space="preserve"> Radno vrijeme ( i neradni dani)</w:t>
      </w:r>
    </w:p>
    <w:p w:rsidR="006408E3" w:rsidRDefault="006408E3" w:rsidP="00557B08">
      <w:pPr>
        <w:pStyle w:val="Heading2"/>
        <w:spacing w:after="120"/>
        <w:rPr>
          <w:rFonts w:cs="Arial"/>
          <w:szCs w:val="28"/>
        </w:rPr>
      </w:pPr>
    </w:p>
    <w:p w:rsidR="006408E3" w:rsidRDefault="006408E3" w:rsidP="006408E3"/>
    <w:p w:rsidR="006408E3" w:rsidRDefault="00571CDB" w:rsidP="006408E3">
      <w:pPr>
        <w:pStyle w:val="Heading2"/>
      </w:pPr>
      <w:bookmarkStart w:id="29" w:name="_Toc386399073"/>
      <w:bookmarkStart w:id="30" w:name="_Toc397878595"/>
      <w:r>
        <w:t>3</w:t>
      </w:r>
      <w:r w:rsidR="006408E3">
        <w:t>.5. Terminski plan projekta</w:t>
      </w:r>
      <w:bookmarkEnd w:id="29"/>
      <w:bookmarkEnd w:id="30"/>
    </w:p>
    <w:p w:rsidR="006408E3" w:rsidRDefault="006408E3" w:rsidP="006408E3">
      <w:pPr>
        <w:pStyle w:val="Tekst"/>
      </w:pPr>
      <w:r>
        <w:t>Plan projekta vrlo je važan te o njemu u velikoj mjeri ovisi uspjeh samog projekta. Već smo spomenuli da je vrijeme jedan od glavnih elementa prilikom izrade projekta pa je zato bitan terminski plan projekta. Vidimo da se na njemu nalaze aktivnosti (koje se sastoje od pod aktivnosti) od kojih se sastoji izrada projekta tima „</w:t>
      </w:r>
      <w:proofErr w:type="spellStart"/>
      <w:r>
        <w:rPr>
          <w:b/>
        </w:rPr>
        <w:t>Nomina</w:t>
      </w:r>
      <w:proofErr w:type="spellEnd"/>
      <w:r>
        <w:rPr>
          <w:b/>
        </w:rPr>
        <w:t xml:space="preserve"> </w:t>
      </w:r>
      <w:proofErr w:type="spellStart"/>
      <w:r>
        <w:rPr>
          <w:b/>
        </w:rPr>
        <w:t>sunt</w:t>
      </w:r>
      <w:proofErr w:type="spellEnd"/>
      <w:r>
        <w:rPr>
          <w:b/>
        </w:rPr>
        <w:t xml:space="preserve"> </w:t>
      </w:r>
      <w:proofErr w:type="spellStart"/>
      <w:r>
        <w:rPr>
          <w:b/>
        </w:rPr>
        <w:t>odiosa</w:t>
      </w:r>
      <w:proofErr w:type="spellEnd"/>
      <w:r>
        <w:t>“. Terminski plan osim aktivnosti prikazuje trajanje svake aktivnosti, početak i završetak aktivnosti te je svakoj aktivnosti dodijeljen resurs koji je potreban za njezino obavljanje.</w:t>
      </w:r>
    </w:p>
    <w:p w:rsidR="00097ECB" w:rsidRDefault="00097ECB" w:rsidP="006408E3">
      <w:pPr>
        <w:sectPr w:rsidR="00097ECB" w:rsidSect="00BC2347">
          <w:pgSz w:w="11906" w:h="16838"/>
          <w:pgMar w:top="1417" w:right="1417" w:bottom="1417" w:left="1417" w:header="708" w:footer="708" w:gutter="0"/>
          <w:cols w:space="708"/>
          <w:docGrid w:linePitch="360"/>
        </w:sectPr>
      </w:pPr>
    </w:p>
    <w:p w:rsidR="006408E3" w:rsidRPr="006408E3" w:rsidRDefault="006408E3" w:rsidP="006408E3"/>
    <w:p w:rsidR="006408E3" w:rsidRDefault="00F12E36" w:rsidP="006408E3">
      <w:r>
        <w:rPr>
          <w:noProof/>
        </w:rPr>
        <w:drawing>
          <wp:inline distT="0" distB="0" distL="0" distR="0">
            <wp:extent cx="9089324" cy="4809506"/>
            <wp:effectExtent l="19050" t="0" r="0" b="0"/>
            <wp:docPr id="4" name="Picture 1" descr="C:\Users\Marija\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1.1.JPG"/>
                    <pic:cNvPicPr>
                      <a:picLocks noChangeAspect="1" noChangeArrowheads="1"/>
                    </pic:cNvPicPr>
                  </pic:nvPicPr>
                  <pic:blipFill>
                    <a:blip r:embed="rId19" cstate="print"/>
                    <a:srcRect/>
                    <a:stretch>
                      <a:fillRect/>
                    </a:stretch>
                  </pic:blipFill>
                  <pic:spPr bwMode="auto">
                    <a:xfrm>
                      <a:off x="0" y="0"/>
                      <a:ext cx="9090327" cy="4810037"/>
                    </a:xfrm>
                    <a:prstGeom prst="rect">
                      <a:avLst/>
                    </a:prstGeom>
                    <a:noFill/>
                    <a:ln w="9525">
                      <a:noFill/>
                      <a:miter lim="800000"/>
                      <a:headEnd/>
                      <a:tailEnd/>
                    </a:ln>
                  </pic:spPr>
                </pic:pic>
              </a:graphicData>
            </a:graphic>
          </wp:inline>
        </w:drawing>
      </w:r>
    </w:p>
    <w:p w:rsidR="00097ECB" w:rsidRDefault="00097ECB" w:rsidP="00097ECB">
      <w:pPr>
        <w:pStyle w:val="Caption"/>
        <w:jc w:val="center"/>
      </w:pPr>
      <w:r>
        <w:t xml:space="preserve">Slika </w:t>
      </w:r>
      <w:fldSimple w:instr=" SEQ Slika \* ARABIC ">
        <w:r w:rsidR="00201ACA">
          <w:rPr>
            <w:noProof/>
          </w:rPr>
          <w:t>10</w:t>
        </w:r>
      </w:fldSimple>
      <w:r>
        <w:t xml:space="preserve"> Terminski plan projekta (1)</w:t>
      </w:r>
    </w:p>
    <w:p w:rsidR="00F12E36" w:rsidRPr="006408E3" w:rsidRDefault="00F12E36" w:rsidP="006408E3">
      <w:r>
        <w:rPr>
          <w:noProof/>
        </w:rPr>
        <w:lastRenderedPageBreak/>
        <w:drawing>
          <wp:inline distT="0" distB="0" distL="0" distR="0">
            <wp:extent cx="8923069" cy="3693226"/>
            <wp:effectExtent l="19050" t="0" r="0" b="0"/>
            <wp:docPr id="5" name="Picture 2" descr="C:\Users\Marija\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ja\Desktop\1.2.JPG"/>
                    <pic:cNvPicPr>
                      <a:picLocks noChangeAspect="1" noChangeArrowheads="1"/>
                    </pic:cNvPicPr>
                  </pic:nvPicPr>
                  <pic:blipFill>
                    <a:blip r:embed="rId20" cstate="print"/>
                    <a:srcRect/>
                    <a:stretch>
                      <a:fillRect/>
                    </a:stretch>
                  </pic:blipFill>
                  <pic:spPr bwMode="auto">
                    <a:xfrm>
                      <a:off x="0" y="0"/>
                      <a:ext cx="8924221" cy="3693703"/>
                    </a:xfrm>
                    <a:prstGeom prst="rect">
                      <a:avLst/>
                    </a:prstGeom>
                    <a:noFill/>
                    <a:ln w="9525">
                      <a:noFill/>
                      <a:miter lim="800000"/>
                      <a:headEnd/>
                      <a:tailEnd/>
                    </a:ln>
                  </pic:spPr>
                </pic:pic>
              </a:graphicData>
            </a:graphic>
          </wp:inline>
        </w:drawing>
      </w:r>
    </w:p>
    <w:p w:rsidR="00F12E36" w:rsidRDefault="00097ECB" w:rsidP="00097ECB">
      <w:pPr>
        <w:pStyle w:val="Caption"/>
        <w:jc w:val="center"/>
      </w:pPr>
      <w:r>
        <w:t xml:space="preserve">Slika </w:t>
      </w:r>
      <w:fldSimple w:instr=" SEQ Slika \* ARABIC ">
        <w:r w:rsidR="00201ACA">
          <w:rPr>
            <w:noProof/>
          </w:rPr>
          <w:t>11</w:t>
        </w:r>
      </w:fldSimple>
      <w:r>
        <w:t xml:space="preserve"> Terminski plan projekta (2)</w:t>
      </w:r>
    </w:p>
    <w:p w:rsidR="00ED40C0" w:rsidRDefault="00ED40C0" w:rsidP="00ED40C0"/>
    <w:p w:rsidR="00ED40C0" w:rsidRDefault="00ED40C0" w:rsidP="00ED40C0"/>
    <w:p w:rsidR="00ED40C0" w:rsidRDefault="00ED40C0" w:rsidP="00ED40C0"/>
    <w:p w:rsidR="00ED40C0" w:rsidRDefault="00ED40C0" w:rsidP="00ED40C0"/>
    <w:p w:rsidR="00ED40C0" w:rsidRDefault="00ED40C0" w:rsidP="00ED40C0"/>
    <w:p w:rsidR="00ED40C0" w:rsidRPr="00ED40C0" w:rsidRDefault="00ED40C0" w:rsidP="00ED40C0"/>
    <w:p w:rsidR="00ED40C0" w:rsidRDefault="00ED40C0" w:rsidP="00F12E36">
      <w:pPr>
        <w:sectPr w:rsidR="00ED40C0" w:rsidSect="00097ECB">
          <w:pgSz w:w="16838" w:h="11906" w:orient="landscape" w:code="9"/>
          <w:pgMar w:top="1418" w:right="1418" w:bottom="1418" w:left="1418" w:header="709" w:footer="709" w:gutter="0"/>
          <w:cols w:space="708"/>
          <w:docGrid w:linePitch="360"/>
        </w:sectPr>
      </w:pPr>
    </w:p>
    <w:p w:rsidR="00F12E36" w:rsidRDefault="00F12E36" w:rsidP="00F12E36"/>
    <w:p w:rsidR="00ED40C0" w:rsidRDefault="00F12E36" w:rsidP="00F12E36">
      <w:pPr>
        <w:pStyle w:val="Tekst"/>
        <w:sectPr w:rsidR="00ED40C0" w:rsidSect="00ED40C0">
          <w:pgSz w:w="11906" w:h="16838" w:code="9"/>
          <w:pgMar w:top="1418" w:right="1418" w:bottom="1418" w:left="1418" w:header="709" w:footer="709" w:gutter="0"/>
          <w:cols w:space="708"/>
          <w:docGrid w:linePitch="360"/>
        </w:sectPr>
      </w:pPr>
      <w:r>
        <w:t>Projekt se sastoji od pet glavnih faza: Analiza korisničkih zahtjeva, Izrada tehničke dokumentacije s pripadnim UML dijagramima i modelima, Izrada aplikacije i dovršenje dokumentacije, testiranje informacijskog sustava u poslovnom sustavu, uvođenje sustava i edukacija zaposlenika za rad. To sve se može jasno dočarati gantogramom</w:t>
      </w:r>
      <w:r w:rsidR="002836C0">
        <w:t>.</w:t>
      </w:r>
    </w:p>
    <w:p w:rsidR="00ED40C0" w:rsidRDefault="00F12E36" w:rsidP="00F12E36">
      <w:pPr>
        <w:pStyle w:val="Tekst"/>
      </w:pPr>
      <w:r>
        <w:rPr>
          <w:noProof/>
        </w:rPr>
        <w:lastRenderedPageBreak/>
        <w:drawing>
          <wp:inline distT="0" distB="0" distL="0" distR="0">
            <wp:extent cx="8994321" cy="4678878"/>
            <wp:effectExtent l="19050" t="0" r="0" b="0"/>
            <wp:docPr id="7" name="Picture 3" descr="C:\Users\Marija\Deskto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ja\Desktop\2.1.JPG"/>
                    <pic:cNvPicPr>
                      <a:picLocks noChangeAspect="1" noChangeArrowheads="1"/>
                    </pic:cNvPicPr>
                  </pic:nvPicPr>
                  <pic:blipFill>
                    <a:blip r:embed="rId21" cstate="print"/>
                    <a:srcRect/>
                    <a:stretch>
                      <a:fillRect/>
                    </a:stretch>
                  </pic:blipFill>
                  <pic:spPr bwMode="auto">
                    <a:xfrm>
                      <a:off x="0" y="0"/>
                      <a:ext cx="8994321" cy="4678878"/>
                    </a:xfrm>
                    <a:prstGeom prst="rect">
                      <a:avLst/>
                    </a:prstGeom>
                    <a:noFill/>
                    <a:ln w="9525">
                      <a:noFill/>
                      <a:miter lim="800000"/>
                      <a:headEnd/>
                      <a:tailEnd/>
                    </a:ln>
                  </pic:spPr>
                </pic:pic>
              </a:graphicData>
            </a:graphic>
          </wp:inline>
        </w:drawing>
      </w:r>
    </w:p>
    <w:p w:rsidR="00ED40C0" w:rsidRDefault="00ED40C0" w:rsidP="00ED40C0">
      <w:pPr>
        <w:pStyle w:val="Caption"/>
        <w:jc w:val="center"/>
      </w:pPr>
      <w:r>
        <w:t xml:space="preserve">Slika </w:t>
      </w:r>
      <w:fldSimple w:instr=" SEQ Slika \* ARABIC ">
        <w:r w:rsidR="00201ACA">
          <w:rPr>
            <w:noProof/>
          </w:rPr>
          <w:t>12</w:t>
        </w:r>
      </w:fldSimple>
      <w:r>
        <w:t xml:space="preserve"> Gantogram (1)</w:t>
      </w:r>
    </w:p>
    <w:p w:rsidR="00ED40C0" w:rsidRDefault="00ED40C0" w:rsidP="00F12E36">
      <w:pPr>
        <w:pStyle w:val="Tekst"/>
      </w:pPr>
    </w:p>
    <w:p w:rsidR="00F12E36" w:rsidRDefault="001F3963" w:rsidP="00F12E36">
      <w:pPr>
        <w:pStyle w:val="Tekst"/>
      </w:pPr>
      <w:r w:rsidRPr="001F3963">
        <w:rPr>
          <w:noProof/>
        </w:rPr>
        <w:lastRenderedPageBreak/>
        <w:drawing>
          <wp:inline distT="0" distB="0" distL="0" distR="0">
            <wp:extent cx="8886825" cy="2733675"/>
            <wp:effectExtent l="19050" t="0" r="9525" b="0"/>
            <wp:docPr id="18" name="Picture 1" descr="C:\Users\Marija\Desktop\projek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projekt\2.2.JPG"/>
                    <pic:cNvPicPr>
                      <a:picLocks noChangeAspect="1" noChangeArrowheads="1"/>
                    </pic:cNvPicPr>
                  </pic:nvPicPr>
                  <pic:blipFill>
                    <a:blip r:embed="rId22" cstate="print"/>
                    <a:srcRect/>
                    <a:stretch>
                      <a:fillRect/>
                    </a:stretch>
                  </pic:blipFill>
                  <pic:spPr bwMode="auto">
                    <a:xfrm>
                      <a:off x="0" y="0"/>
                      <a:ext cx="8886825" cy="2733675"/>
                    </a:xfrm>
                    <a:prstGeom prst="rect">
                      <a:avLst/>
                    </a:prstGeom>
                    <a:noFill/>
                    <a:ln w="9525">
                      <a:noFill/>
                      <a:miter lim="800000"/>
                      <a:headEnd/>
                      <a:tailEnd/>
                    </a:ln>
                  </pic:spPr>
                </pic:pic>
              </a:graphicData>
            </a:graphic>
          </wp:inline>
        </w:drawing>
      </w:r>
    </w:p>
    <w:p w:rsidR="00F12E36" w:rsidRDefault="00ED40C0" w:rsidP="00ED40C0">
      <w:pPr>
        <w:pStyle w:val="Caption"/>
        <w:jc w:val="center"/>
      </w:pPr>
      <w:r>
        <w:t xml:space="preserve">Slika </w:t>
      </w:r>
      <w:fldSimple w:instr=" SEQ Slika \* ARABIC ">
        <w:r w:rsidR="00201ACA">
          <w:rPr>
            <w:noProof/>
          </w:rPr>
          <w:t>13</w:t>
        </w:r>
      </w:fldSimple>
      <w:r>
        <w:t xml:space="preserve"> Gantogram (2)</w:t>
      </w:r>
    </w:p>
    <w:p w:rsidR="00ED40C0" w:rsidRDefault="00ED40C0" w:rsidP="00ED40C0"/>
    <w:p w:rsidR="00ED40C0" w:rsidRDefault="00ED40C0" w:rsidP="00ED40C0"/>
    <w:p w:rsidR="00ED40C0" w:rsidRDefault="00ED40C0" w:rsidP="00ED40C0">
      <w:pPr>
        <w:sectPr w:rsidR="00ED40C0" w:rsidSect="00ED40C0">
          <w:pgSz w:w="16838" w:h="11906" w:orient="landscape" w:code="9"/>
          <w:pgMar w:top="1418" w:right="1418" w:bottom="1418" w:left="1418" w:header="709" w:footer="709" w:gutter="0"/>
          <w:cols w:space="708"/>
          <w:docGrid w:linePitch="360"/>
        </w:sectPr>
      </w:pPr>
    </w:p>
    <w:p w:rsidR="007A7E04" w:rsidRPr="007A7E04" w:rsidRDefault="00571CDB" w:rsidP="00557B08">
      <w:pPr>
        <w:pStyle w:val="Heading2"/>
        <w:spacing w:after="120"/>
        <w:rPr>
          <w:rFonts w:cs="Arial"/>
          <w:b w:val="0"/>
          <w:bCs w:val="0"/>
          <w:szCs w:val="28"/>
        </w:rPr>
      </w:pPr>
      <w:bookmarkStart w:id="31" w:name="_Toc397878596"/>
      <w:r>
        <w:rPr>
          <w:rFonts w:cs="Arial"/>
          <w:szCs w:val="28"/>
        </w:rPr>
        <w:lastRenderedPageBreak/>
        <w:t>3</w:t>
      </w:r>
      <w:r w:rsidR="0028783B">
        <w:rPr>
          <w:rFonts w:cs="Arial"/>
          <w:szCs w:val="28"/>
        </w:rPr>
        <w:t xml:space="preserve">.6. </w:t>
      </w:r>
      <w:r w:rsidR="007A7E04" w:rsidRPr="007A7E04">
        <w:rPr>
          <w:rFonts w:cs="Arial"/>
          <w:szCs w:val="28"/>
        </w:rPr>
        <w:t>Proračun projekta</w:t>
      </w:r>
      <w:bookmarkEnd w:id="31"/>
    </w:p>
    <w:p w:rsidR="00B822D2" w:rsidRDefault="0028783B" w:rsidP="0028783B">
      <w:pPr>
        <w:pStyle w:val="Tekst"/>
      </w:pPr>
      <w:r>
        <w:t>U MS Projectu planirali smo aktivnosti i dodavali resurse te smo temeljem toga utvrdili koliki bi bili troškovi cijelog projekta.</w:t>
      </w:r>
      <w:r w:rsidR="003F3114">
        <w:t xml:space="preserve"> Cijena projekta ne uključuje varijabilne troškove (poput struje, vode, plina i slično) koji bi otprilike iznosili 3.000,00 kn.  U troškove projekta nije uračunat PDV.</w:t>
      </w:r>
    </w:p>
    <w:p w:rsidR="0028783B" w:rsidRDefault="0028783B" w:rsidP="004D604F">
      <w:pPr>
        <w:pStyle w:val="Tekst"/>
        <w:ind w:hanging="851"/>
        <w:jc w:val="center"/>
      </w:pPr>
      <w:r>
        <w:rPr>
          <w:noProof/>
        </w:rPr>
        <w:drawing>
          <wp:inline distT="0" distB="0" distL="0" distR="0">
            <wp:extent cx="6637927" cy="4453246"/>
            <wp:effectExtent l="19050" t="0" r="0" b="0"/>
            <wp:docPr id="15" name="Picture 11" descr="C:\Users\Marija\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ja\Desktop\9.JPG"/>
                    <pic:cNvPicPr>
                      <a:picLocks noChangeAspect="1" noChangeArrowheads="1"/>
                    </pic:cNvPicPr>
                  </pic:nvPicPr>
                  <pic:blipFill>
                    <a:blip r:embed="rId23" cstate="print"/>
                    <a:srcRect/>
                    <a:stretch>
                      <a:fillRect/>
                    </a:stretch>
                  </pic:blipFill>
                  <pic:spPr bwMode="auto">
                    <a:xfrm>
                      <a:off x="0" y="0"/>
                      <a:ext cx="6643007" cy="4456654"/>
                    </a:xfrm>
                    <a:prstGeom prst="rect">
                      <a:avLst/>
                    </a:prstGeom>
                    <a:noFill/>
                    <a:ln w="9525">
                      <a:noFill/>
                      <a:miter lim="800000"/>
                      <a:headEnd/>
                      <a:tailEnd/>
                    </a:ln>
                  </pic:spPr>
                </pic:pic>
              </a:graphicData>
            </a:graphic>
          </wp:inline>
        </w:drawing>
      </w:r>
    </w:p>
    <w:p w:rsidR="002B1971" w:rsidRDefault="002B1971" w:rsidP="002B1971">
      <w:pPr>
        <w:pStyle w:val="Caption"/>
        <w:jc w:val="center"/>
      </w:pPr>
      <w:r>
        <w:t xml:space="preserve">Slika </w:t>
      </w:r>
      <w:fldSimple w:instr=" SEQ Slika \* ARABIC ">
        <w:r w:rsidR="00201ACA">
          <w:rPr>
            <w:noProof/>
          </w:rPr>
          <w:t>14</w:t>
        </w:r>
      </w:fldSimple>
      <w:r>
        <w:t xml:space="preserve"> Ukupni trošak projekta</w:t>
      </w:r>
    </w:p>
    <w:p w:rsidR="002B1971" w:rsidRPr="002B1971" w:rsidRDefault="002B1971" w:rsidP="002B1971"/>
    <w:p w:rsidR="009D2E48" w:rsidRDefault="0028783B" w:rsidP="00E71298">
      <w:pPr>
        <w:pStyle w:val="Tekst"/>
        <w:ind w:hanging="851"/>
        <w:jc w:val="center"/>
      </w:pPr>
      <w:r>
        <w:rPr>
          <w:noProof/>
        </w:rPr>
        <w:lastRenderedPageBreak/>
        <w:drawing>
          <wp:inline distT="0" distB="0" distL="0" distR="0">
            <wp:extent cx="6509838" cy="2398816"/>
            <wp:effectExtent l="19050" t="0" r="5262" b="0"/>
            <wp:docPr id="16" name="Picture 12" descr="C:\Users\Marija\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ija\Desktop\10.JPG"/>
                    <pic:cNvPicPr>
                      <a:picLocks noChangeAspect="1" noChangeArrowheads="1"/>
                    </pic:cNvPicPr>
                  </pic:nvPicPr>
                  <pic:blipFill>
                    <a:blip r:embed="rId24" cstate="print"/>
                    <a:srcRect/>
                    <a:stretch>
                      <a:fillRect/>
                    </a:stretch>
                  </pic:blipFill>
                  <pic:spPr bwMode="auto">
                    <a:xfrm>
                      <a:off x="0" y="0"/>
                      <a:ext cx="6516097" cy="2401122"/>
                    </a:xfrm>
                    <a:prstGeom prst="rect">
                      <a:avLst/>
                    </a:prstGeom>
                    <a:noFill/>
                    <a:ln w="9525">
                      <a:noFill/>
                      <a:miter lim="800000"/>
                      <a:headEnd/>
                      <a:tailEnd/>
                    </a:ln>
                  </pic:spPr>
                </pic:pic>
              </a:graphicData>
            </a:graphic>
          </wp:inline>
        </w:drawing>
      </w:r>
    </w:p>
    <w:p w:rsidR="00E71298" w:rsidRPr="00713FAD" w:rsidRDefault="00E71298" w:rsidP="00E71298">
      <w:pPr>
        <w:pStyle w:val="Caption"/>
        <w:jc w:val="center"/>
      </w:pPr>
      <w:r>
        <w:t xml:space="preserve">Slika </w:t>
      </w:r>
      <w:fldSimple w:instr=" SEQ Slika \* ARABIC ">
        <w:r w:rsidR="00201ACA">
          <w:rPr>
            <w:noProof/>
          </w:rPr>
          <w:t>15</w:t>
        </w:r>
      </w:fldSimple>
      <w:r>
        <w:t xml:space="preserve"> Ukupni trošak projekta (2)</w:t>
      </w:r>
    </w:p>
    <w:p w:rsidR="00135EE9" w:rsidRPr="00CB404D" w:rsidRDefault="00CB404D" w:rsidP="00CB404D">
      <w:pPr>
        <w:spacing w:line="360" w:lineRule="auto"/>
        <w:jc w:val="center"/>
        <w:rPr>
          <w:b/>
          <w:bCs/>
          <w:szCs w:val="28"/>
        </w:rPr>
      </w:pPr>
      <w:r w:rsidRPr="00CB404D">
        <w:rPr>
          <w:b/>
          <w:bCs/>
          <w:szCs w:val="28"/>
        </w:rPr>
        <w:t>Tablica 3. Ukupni pregled troškova projekta po fazama</w:t>
      </w:r>
    </w:p>
    <w:tbl>
      <w:tblPr>
        <w:tblStyle w:val="LightList-Accent5"/>
        <w:tblW w:w="0" w:type="auto"/>
        <w:jc w:val="center"/>
        <w:tblLook w:val="04A0"/>
      </w:tblPr>
      <w:tblGrid>
        <w:gridCol w:w="3534"/>
        <w:gridCol w:w="2337"/>
        <w:gridCol w:w="1867"/>
      </w:tblGrid>
      <w:tr w:rsidR="00CB404D" w:rsidRPr="00713FAD" w:rsidTr="003F3114">
        <w:trPr>
          <w:cnfStyle w:val="100000000000"/>
          <w:jc w:val="center"/>
        </w:trPr>
        <w:tc>
          <w:tcPr>
            <w:cnfStyle w:val="001000000000"/>
            <w:tcW w:w="3534" w:type="dxa"/>
            <w:vAlign w:val="center"/>
          </w:tcPr>
          <w:p w:rsidR="00CB404D" w:rsidRPr="00CB404D" w:rsidRDefault="00CB404D" w:rsidP="003F3114">
            <w:pPr>
              <w:tabs>
                <w:tab w:val="left" w:pos="6075"/>
              </w:tabs>
              <w:spacing w:line="360" w:lineRule="auto"/>
              <w:jc w:val="center"/>
            </w:pPr>
            <w:r w:rsidRPr="00CB404D">
              <w:t>Faza</w:t>
            </w:r>
          </w:p>
        </w:tc>
        <w:tc>
          <w:tcPr>
            <w:tcW w:w="2337" w:type="dxa"/>
            <w:vAlign w:val="center"/>
          </w:tcPr>
          <w:p w:rsidR="00CB404D" w:rsidRPr="00713FAD" w:rsidRDefault="00CB404D" w:rsidP="003F3114">
            <w:pPr>
              <w:tabs>
                <w:tab w:val="left" w:pos="6075"/>
              </w:tabs>
              <w:spacing w:line="360" w:lineRule="auto"/>
              <w:jc w:val="center"/>
              <w:cnfStyle w:val="100000000000"/>
            </w:pPr>
            <w:r w:rsidRPr="00713FAD">
              <w:t>Trajanje</w:t>
            </w:r>
          </w:p>
        </w:tc>
        <w:tc>
          <w:tcPr>
            <w:tcW w:w="1867" w:type="dxa"/>
            <w:vAlign w:val="center"/>
          </w:tcPr>
          <w:p w:rsidR="00CB404D" w:rsidRPr="00713FAD" w:rsidRDefault="00CB404D" w:rsidP="003F3114">
            <w:pPr>
              <w:tabs>
                <w:tab w:val="left" w:pos="6075"/>
              </w:tabs>
              <w:spacing w:line="360" w:lineRule="auto"/>
              <w:jc w:val="center"/>
              <w:cnfStyle w:val="100000000000"/>
            </w:pPr>
            <w:r w:rsidRPr="00713FAD">
              <w:t>Trošak</w:t>
            </w:r>
          </w:p>
        </w:tc>
      </w:tr>
      <w:tr w:rsidR="00CB404D" w:rsidRPr="00713FAD" w:rsidTr="003F3114">
        <w:trPr>
          <w:cnfStyle w:val="000000100000"/>
          <w:jc w:val="center"/>
        </w:trPr>
        <w:tc>
          <w:tcPr>
            <w:cnfStyle w:val="001000000000"/>
            <w:tcW w:w="3534" w:type="dxa"/>
            <w:vAlign w:val="center"/>
          </w:tcPr>
          <w:p w:rsidR="00CB404D" w:rsidRPr="00713FAD" w:rsidRDefault="00CB404D" w:rsidP="003F3114">
            <w:pPr>
              <w:spacing w:line="360" w:lineRule="auto"/>
              <w:rPr>
                <w:b w:val="0"/>
              </w:rPr>
            </w:pPr>
            <w:r w:rsidRPr="00713FAD">
              <w:rPr>
                <w:b w:val="0"/>
              </w:rPr>
              <w:t>Analiza korisničkih zahtjeva</w:t>
            </w:r>
          </w:p>
        </w:tc>
        <w:tc>
          <w:tcPr>
            <w:tcW w:w="2337" w:type="dxa"/>
            <w:vAlign w:val="center"/>
          </w:tcPr>
          <w:p w:rsidR="00CB404D" w:rsidRPr="00713FAD" w:rsidRDefault="00B822D2" w:rsidP="003F3114">
            <w:pPr>
              <w:tabs>
                <w:tab w:val="left" w:pos="6075"/>
              </w:tabs>
              <w:spacing w:line="360" w:lineRule="auto"/>
              <w:jc w:val="center"/>
              <w:cnfStyle w:val="000000100000"/>
            </w:pPr>
            <w:r>
              <w:t>24</w:t>
            </w:r>
            <w:r w:rsidR="00CB404D" w:rsidRPr="00713FAD">
              <w:t xml:space="preserve"> sati</w:t>
            </w:r>
          </w:p>
        </w:tc>
        <w:tc>
          <w:tcPr>
            <w:tcW w:w="1867" w:type="dxa"/>
            <w:vAlign w:val="center"/>
          </w:tcPr>
          <w:p w:rsidR="00CB404D" w:rsidRPr="00713FAD" w:rsidRDefault="0028783B" w:rsidP="003F3114">
            <w:pPr>
              <w:tabs>
                <w:tab w:val="left" w:pos="6075"/>
              </w:tabs>
              <w:spacing w:line="360" w:lineRule="auto"/>
              <w:jc w:val="center"/>
              <w:cnfStyle w:val="000000100000"/>
            </w:pPr>
            <w:r>
              <w:t>4 905</w:t>
            </w:r>
            <w:r w:rsidR="00CB404D" w:rsidRPr="00713FAD">
              <w:t xml:space="preserve"> kn</w:t>
            </w:r>
          </w:p>
        </w:tc>
      </w:tr>
      <w:tr w:rsidR="00CB404D" w:rsidRPr="00713FAD" w:rsidTr="003F3114">
        <w:trPr>
          <w:jc w:val="center"/>
        </w:trPr>
        <w:tc>
          <w:tcPr>
            <w:cnfStyle w:val="001000000000"/>
            <w:tcW w:w="3534" w:type="dxa"/>
            <w:vAlign w:val="center"/>
          </w:tcPr>
          <w:p w:rsidR="00CB404D" w:rsidRPr="00713FAD" w:rsidRDefault="00CB404D" w:rsidP="003F3114">
            <w:pPr>
              <w:spacing w:line="360" w:lineRule="auto"/>
              <w:rPr>
                <w:b w:val="0"/>
              </w:rPr>
            </w:pPr>
            <w:r w:rsidRPr="00713FAD">
              <w:rPr>
                <w:b w:val="0"/>
              </w:rPr>
              <w:t>Izrada tehničke dokumentacije sa svim pripadnim UML dijagramima i modelima</w:t>
            </w:r>
          </w:p>
        </w:tc>
        <w:tc>
          <w:tcPr>
            <w:tcW w:w="2337" w:type="dxa"/>
            <w:vAlign w:val="center"/>
          </w:tcPr>
          <w:p w:rsidR="00CB404D" w:rsidRPr="00713FAD" w:rsidRDefault="00007BC6" w:rsidP="003F3114">
            <w:pPr>
              <w:tabs>
                <w:tab w:val="left" w:pos="6075"/>
              </w:tabs>
              <w:spacing w:line="360" w:lineRule="auto"/>
              <w:jc w:val="center"/>
              <w:cnfStyle w:val="000000000000"/>
            </w:pPr>
            <w:r>
              <w:t>4</w:t>
            </w:r>
            <w:r w:rsidR="00B822D2">
              <w:t>8</w:t>
            </w:r>
            <w:r w:rsidR="00CB404D" w:rsidRPr="00713FAD">
              <w:t xml:space="preserve"> sa</w:t>
            </w:r>
            <w:r w:rsidR="00CB404D">
              <w:t>t</w:t>
            </w:r>
            <w:r>
              <w:t>a</w:t>
            </w:r>
          </w:p>
        </w:tc>
        <w:tc>
          <w:tcPr>
            <w:tcW w:w="1867" w:type="dxa"/>
            <w:vAlign w:val="center"/>
          </w:tcPr>
          <w:p w:rsidR="00CB404D" w:rsidRPr="00713FAD" w:rsidRDefault="00B822D2" w:rsidP="003F3114">
            <w:pPr>
              <w:tabs>
                <w:tab w:val="left" w:pos="6075"/>
              </w:tabs>
              <w:spacing w:line="360" w:lineRule="auto"/>
              <w:jc w:val="center"/>
              <w:cnfStyle w:val="000000000000"/>
            </w:pPr>
            <w:r>
              <w:t>9 625 kn</w:t>
            </w:r>
          </w:p>
        </w:tc>
      </w:tr>
      <w:tr w:rsidR="00CB404D" w:rsidRPr="00713FAD" w:rsidTr="003F3114">
        <w:trPr>
          <w:cnfStyle w:val="000000100000"/>
          <w:jc w:val="center"/>
        </w:trPr>
        <w:tc>
          <w:tcPr>
            <w:cnfStyle w:val="001000000000"/>
            <w:tcW w:w="3534" w:type="dxa"/>
            <w:vAlign w:val="center"/>
          </w:tcPr>
          <w:p w:rsidR="00CB404D" w:rsidRPr="00713FAD" w:rsidRDefault="00CB404D" w:rsidP="003F3114">
            <w:pPr>
              <w:spacing w:line="360" w:lineRule="auto"/>
              <w:rPr>
                <w:b w:val="0"/>
              </w:rPr>
            </w:pPr>
            <w:r w:rsidRPr="00713FAD">
              <w:rPr>
                <w:b w:val="0"/>
              </w:rPr>
              <w:t>Izrada aplikacije i dovršavanje dokumentacije + ostalo</w:t>
            </w:r>
          </w:p>
        </w:tc>
        <w:tc>
          <w:tcPr>
            <w:tcW w:w="2337" w:type="dxa"/>
            <w:vAlign w:val="center"/>
          </w:tcPr>
          <w:p w:rsidR="00CB404D" w:rsidRPr="00713FAD" w:rsidRDefault="00B822D2" w:rsidP="003F3114">
            <w:pPr>
              <w:tabs>
                <w:tab w:val="left" w:pos="6075"/>
              </w:tabs>
              <w:spacing w:line="360" w:lineRule="auto"/>
              <w:jc w:val="center"/>
              <w:cnfStyle w:val="000000100000"/>
            </w:pPr>
            <w:r>
              <w:t>142</w:t>
            </w:r>
            <w:r w:rsidR="00CB404D" w:rsidRPr="00713FAD">
              <w:t xml:space="preserve"> sata</w:t>
            </w:r>
          </w:p>
        </w:tc>
        <w:tc>
          <w:tcPr>
            <w:tcW w:w="1867" w:type="dxa"/>
            <w:vAlign w:val="center"/>
          </w:tcPr>
          <w:p w:rsidR="00CB404D" w:rsidRPr="00713FAD" w:rsidRDefault="00B822D2" w:rsidP="003F3114">
            <w:pPr>
              <w:tabs>
                <w:tab w:val="left" w:pos="6075"/>
              </w:tabs>
              <w:spacing w:line="360" w:lineRule="auto"/>
              <w:jc w:val="center"/>
              <w:cnfStyle w:val="000000100000"/>
            </w:pPr>
            <w:r>
              <w:t>28 640 kn</w:t>
            </w:r>
          </w:p>
        </w:tc>
      </w:tr>
      <w:tr w:rsidR="00CB404D" w:rsidRPr="00713FAD" w:rsidTr="003F3114">
        <w:trPr>
          <w:jc w:val="center"/>
        </w:trPr>
        <w:tc>
          <w:tcPr>
            <w:cnfStyle w:val="001000000000"/>
            <w:tcW w:w="3534" w:type="dxa"/>
            <w:vAlign w:val="center"/>
          </w:tcPr>
          <w:p w:rsidR="00CB404D" w:rsidRPr="00713FAD" w:rsidRDefault="00CB404D" w:rsidP="003F3114">
            <w:pPr>
              <w:tabs>
                <w:tab w:val="left" w:pos="6075"/>
              </w:tabs>
              <w:spacing w:line="360" w:lineRule="auto"/>
              <w:rPr>
                <w:b w:val="0"/>
              </w:rPr>
            </w:pPr>
            <w:r w:rsidRPr="00713FAD">
              <w:rPr>
                <w:b w:val="0"/>
              </w:rPr>
              <w:t>Testiranje informacijskog sustava u poslovnom sustavu</w:t>
            </w:r>
          </w:p>
        </w:tc>
        <w:tc>
          <w:tcPr>
            <w:tcW w:w="2337" w:type="dxa"/>
            <w:vAlign w:val="center"/>
          </w:tcPr>
          <w:p w:rsidR="00CB404D" w:rsidRPr="00713FAD" w:rsidRDefault="00B822D2" w:rsidP="003F3114">
            <w:pPr>
              <w:tabs>
                <w:tab w:val="left" w:pos="6075"/>
              </w:tabs>
              <w:spacing w:line="360" w:lineRule="auto"/>
              <w:jc w:val="center"/>
              <w:cnfStyle w:val="000000000000"/>
            </w:pPr>
            <w:r>
              <w:t>74</w:t>
            </w:r>
            <w:r w:rsidR="00CB404D" w:rsidRPr="00713FAD">
              <w:t xml:space="preserve"> sati</w:t>
            </w:r>
          </w:p>
        </w:tc>
        <w:tc>
          <w:tcPr>
            <w:tcW w:w="1867" w:type="dxa"/>
            <w:vAlign w:val="center"/>
          </w:tcPr>
          <w:p w:rsidR="00CB404D" w:rsidRPr="00713FAD" w:rsidRDefault="00B822D2" w:rsidP="003F3114">
            <w:pPr>
              <w:tabs>
                <w:tab w:val="left" w:pos="6075"/>
              </w:tabs>
              <w:spacing w:line="360" w:lineRule="auto"/>
              <w:jc w:val="center"/>
              <w:cnfStyle w:val="000000000000"/>
            </w:pPr>
            <w:r>
              <w:t>15 010 kn</w:t>
            </w:r>
          </w:p>
        </w:tc>
      </w:tr>
      <w:tr w:rsidR="00CB404D" w:rsidRPr="00713FAD" w:rsidTr="003F3114">
        <w:trPr>
          <w:cnfStyle w:val="000000100000"/>
          <w:jc w:val="center"/>
        </w:trPr>
        <w:tc>
          <w:tcPr>
            <w:cnfStyle w:val="001000000000"/>
            <w:tcW w:w="3534" w:type="dxa"/>
            <w:vAlign w:val="center"/>
          </w:tcPr>
          <w:p w:rsidR="00CB404D" w:rsidRPr="00713FAD" w:rsidRDefault="00CB404D" w:rsidP="003F3114">
            <w:pPr>
              <w:tabs>
                <w:tab w:val="left" w:pos="6075"/>
              </w:tabs>
              <w:spacing w:line="360" w:lineRule="auto"/>
              <w:rPr>
                <w:b w:val="0"/>
              </w:rPr>
            </w:pPr>
            <w:r w:rsidRPr="00713FAD">
              <w:rPr>
                <w:b w:val="0"/>
              </w:rPr>
              <w:t>Uvođenje sustava i edukacija zaposlenika za rad</w:t>
            </w:r>
          </w:p>
        </w:tc>
        <w:tc>
          <w:tcPr>
            <w:tcW w:w="2337" w:type="dxa"/>
            <w:vAlign w:val="center"/>
          </w:tcPr>
          <w:p w:rsidR="00CB404D" w:rsidRPr="00713FAD" w:rsidRDefault="00B822D2" w:rsidP="003F3114">
            <w:pPr>
              <w:tabs>
                <w:tab w:val="left" w:pos="6075"/>
              </w:tabs>
              <w:spacing w:line="360" w:lineRule="auto"/>
              <w:jc w:val="center"/>
              <w:cnfStyle w:val="000000100000"/>
            </w:pPr>
            <w:r>
              <w:t>62</w:t>
            </w:r>
            <w:r w:rsidR="00CB404D" w:rsidRPr="00713FAD">
              <w:t xml:space="preserve"> sati</w:t>
            </w:r>
          </w:p>
        </w:tc>
        <w:tc>
          <w:tcPr>
            <w:tcW w:w="1867" w:type="dxa"/>
            <w:vAlign w:val="center"/>
          </w:tcPr>
          <w:p w:rsidR="00CB404D" w:rsidRPr="00713FAD" w:rsidRDefault="00B822D2" w:rsidP="003F3114">
            <w:pPr>
              <w:tabs>
                <w:tab w:val="left" w:pos="6075"/>
              </w:tabs>
              <w:spacing w:line="360" w:lineRule="auto"/>
              <w:jc w:val="center"/>
              <w:cnfStyle w:val="000000100000"/>
            </w:pPr>
            <w:r>
              <w:t xml:space="preserve">12 445 </w:t>
            </w:r>
            <w:r w:rsidR="00007BC6" w:rsidRPr="00713FAD">
              <w:t>kn</w:t>
            </w:r>
          </w:p>
        </w:tc>
      </w:tr>
      <w:tr w:rsidR="00CB404D" w:rsidRPr="00713FAD" w:rsidTr="003F3114">
        <w:trPr>
          <w:jc w:val="center"/>
        </w:trPr>
        <w:tc>
          <w:tcPr>
            <w:cnfStyle w:val="001000000000"/>
            <w:tcW w:w="3534" w:type="dxa"/>
            <w:vAlign w:val="center"/>
          </w:tcPr>
          <w:p w:rsidR="00CB404D" w:rsidRPr="00713FAD" w:rsidRDefault="003F3114" w:rsidP="003F3114">
            <w:pPr>
              <w:tabs>
                <w:tab w:val="left" w:pos="6075"/>
              </w:tabs>
              <w:spacing w:line="360" w:lineRule="auto"/>
            </w:pPr>
            <w:r>
              <w:t>Ukupno po fazama</w:t>
            </w:r>
          </w:p>
        </w:tc>
        <w:tc>
          <w:tcPr>
            <w:tcW w:w="2337" w:type="dxa"/>
            <w:vAlign w:val="center"/>
          </w:tcPr>
          <w:p w:rsidR="00CB404D" w:rsidRPr="00D97514" w:rsidRDefault="00CD6AF8" w:rsidP="003F3114">
            <w:pPr>
              <w:tabs>
                <w:tab w:val="left" w:pos="6075"/>
              </w:tabs>
              <w:spacing w:line="360" w:lineRule="auto"/>
              <w:jc w:val="center"/>
              <w:cnfStyle w:val="000000000000"/>
              <w:rPr>
                <w:b/>
              </w:rPr>
            </w:pPr>
            <w:r>
              <w:rPr>
                <w:b/>
              </w:rPr>
              <w:t>350</w:t>
            </w:r>
            <w:r w:rsidR="00CB404D" w:rsidRPr="00713FAD">
              <w:rPr>
                <w:b/>
              </w:rPr>
              <w:t xml:space="preserve"> sati</w:t>
            </w:r>
          </w:p>
        </w:tc>
        <w:tc>
          <w:tcPr>
            <w:tcW w:w="1867" w:type="dxa"/>
            <w:vAlign w:val="center"/>
          </w:tcPr>
          <w:p w:rsidR="00CB404D" w:rsidRPr="00713FAD" w:rsidRDefault="00B822D2" w:rsidP="003F3114">
            <w:pPr>
              <w:tabs>
                <w:tab w:val="left" w:pos="6075"/>
              </w:tabs>
              <w:spacing w:line="360" w:lineRule="auto"/>
              <w:jc w:val="center"/>
              <w:cnfStyle w:val="000000000000"/>
              <w:rPr>
                <w:b/>
              </w:rPr>
            </w:pPr>
            <w:r>
              <w:rPr>
                <w:b/>
              </w:rPr>
              <w:t>70 625 kn</w:t>
            </w:r>
          </w:p>
        </w:tc>
      </w:tr>
      <w:tr w:rsidR="003F3114" w:rsidRPr="00713FAD" w:rsidTr="003F3114">
        <w:trPr>
          <w:cnfStyle w:val="000000100000"/>
          <w:jc w:val="center"/>
        </w:trPr>
        <w:tc>
          <w:tcPr>
            <w:cnfStyle w:val="001000000000"/>
            <w:tcW w:w="3534" w:type="dxa"/>
            <w:vAlign w:val="center"/>
          </w:tcPr>
          <w:p w:rsidR="003F3114" w:rsidRPr="003F3114" w:rsidRDefault="003F3114" w:rsidP="003F3114">
            <w:pPr>
              <w:tabs>
                <w:tab w:val="left" w:pos="6075"/>
              </w:tabs>
              <w:spacing w:line="360" w:lineRule="auto"/>
              <w:rPr>
                <w:b w:val="0"/>
              </w:rPr>
            </w:pPr>
            <w:r>
              <w:rPr>
                <w:b w:val="0"/>
              </w:rPr>
              <w:t>Varijabilni troškovi</w:t>
            </w:r>
          </w:p>
        </w:tc>
        <w:tc>
          <w:tcPr>
            <w:tcW w:w="2337" w:type="dxa"/>
            <w:vAlign w:val="center"/>
          </w:tcPr>
          <w:p w:rsidR="003F3114" w:rsidRDefault="003F3114" w:rsidP="003F3114">
            <w:pPr>
              <w:tabs>
                <w:tab w:val="left" w:pos="6075"/>
              </w:tabs>
              <w:spacing w:line="360" w:lineRule="auto"/>
              <w:jc w:val="center"/>
              <w:cnfStyle w:val="000000100000"/>
              <w:rPr>
                <w:b/>
              </w:rPr>
            </w:pPr>
          </w:p>
        </w:tc>
        <w:tc>
          <w:tcPr>
            <w:tcW w:w="1867" w:type="dxa"/>
            <w:vAlign w:val="center"/>
          </w:tcPr>
          <w:p w:rsidR="003F3114" w:rsidRDefault="003F3114" w:rsidP="003F3114">
            <w:pPr>
              <w:tabs>
                <w:tab w:val="left" w:pos="6075"/>
              </w:tabs>
              <w:spacing w:line="360" w:lineRule="auto"/>
              <w:jc w:val="center"/>
              <w:cnfStyle w:val="000000100000"/>
              <w:rPr>
                <w:b/>
              </w:rPr>
            </w:pPr>
            <w:r>
              <w:rPr>
                <w:b/>
              </w:rPr>
              <w:t>3 000 kn</w:t>
            </w:r>
          </w:p>
        </w:tc>
      </w:tr>
      <w:tr w:rsidR="003F3114" w:rsidRPr="00713FAD" w:rsidTr="003F3114">
        <w:trPr>
          <w:jc w:val="center"/>
        </w:trPr>
        <w:tc>
          <w:tcPr>
            <w:cnfStyle w:val="001000000000"/>
            <w:tcW w:w="3534" w:type="dxa"/>
            <w:vAlign w:val="center"/>
          </w:tcPr>
          <w:p w:rsidR="003F3114" w:rsidRPr="00713FAD" w:rsidRDefault="003F3114" w:rsidP="003F3114">
            <w:pPr>
              <w:tabs>
                <w:tab w:val="left" w:pos="6075"/>
              </w:tabs>
              <w:spacing w:line="360" w:lineRule="auto"/>
            </w:pPr>
            <w:r>
              <w:t>UKUPNO</w:t>
            </w:r>
          </w:p>
        </w:tc>
        <w:tc>
          <w:tcPr>
            <w:tcW w:w="2337" w:type="dxa"/>
            <w:vAlign w:val="center"/>
          </w:tcPr>
          <w:p w:rsidR="003F3114" w:rsidRDefault="003F3114" w:rsidP="003F3114">
            <w:pPr>
              <w:tabs>
                <w:tab w:val="left" w:pos="6075"/>
              </w:tabs>
              <w:spacing w:line="360" w:lineRule="auto"/>
              <w:jc w:val="center"/>
              <w:cnfStyle w:val="000000000000"/>
              <w:rPr>
                <w:b/>
              </w:rPr>
            </w:pPr>
          </w:p>
        </w:tc>
        <w:tc>
          <w:tcPr>
            <w:tcW w:w="1867" w:type="dxa"/>
            <w:vAlign w:val="center"/>
          </w:tcPr>
          <w:p w:rsidR="003F3114" w:rsidRDefault="003F3114" w:rsidP="003F3114">
            <w:pPr>
              <w:tabs>
                <w:tab w:val="left" w:pos="6075"/>
              </w:tabs>
              <w:spacing w:line="360" w:lineRule="auto"/>
              <w:jc w:val="center"/>
              <w:cnfStyle w:val="000000000000"/>
              <w:rPr>
                <w:b/>
              </w:rPr>
            </w:pPr>
            <w:r>
              <w:rPr>
                <w:b/>
              </w:rPr>
              <w:t>73 625 kn  + PDV</w:t>
            </w:r>
          </w:p>
        </w:tc>
      </w:tr>
    </w:tbl>
    <w:p w:rsidR="007A7E04" w:rsidRPr="00713FAD" w:rsidRDefault="007A7E04" w:rsidP="00713FAD">
      <w:pPr>
        <w:autoSpaceDE w:val="0"/>
        <w:autoSpaceDN w:val="0"/>
        <w:adjustRightInd w:val="0"/>
        <w:spacing w:line="360" w:lineRule="auto"/>
        <w:rPr>
          <w:color w:val="000000"/>
          <w:sz w:val="23"/>
          <w:szCs w:val="23"/>
        </w:rPr>
      </w:pPr>
    </w:p>
    <w:p w:rsidR="007A7E04" w:rsidRPr="00713FAD" w:rsidRDefault="007A7E04" w:rsidP="00713FAD">
      <w:pPr>
        <w:autoSpaceDE w:val="0"/>
        <w:autoSpaceDN w:val="0"/>
        <w:adjustRightInd w:val="0"/>
        <w:spacing w:line="360" w:lineRule="auto"/>
        <w:rPr>
          <w:b/>
          <w:bCs/>
          <w:color w:val="000000"/>
        </w:rPr>
      </w:pPr>
    </w:p>
    <w:p w:rsidR="007A7E04" w:rsidRPr="00713FAD" w:rsidRDefault="007A7E04" w:rsidP="00713FAD">
      <w:pPr>
        <w:autoSpaceDE w:val="0"/>
        <w:autoSpaceDN w:val="0"/>
        <w:adjustRightInd w:val="0"/>
        <w:spacing w:line="360" w:lineRule="auto"/>
        <w:rPr>
          <w:b/>
          <w:bCs/>
          <w:color w:val="000000"/>
        </w:rPr>
      </w:pPr>
    </w:p>
    <w:p w:rsidR="007A7E04" w:rsidRPr="00713FAD" w:rsidRDefault="007A7E04" w:rsidP="00713FAD">
      <w:pPr>
        <w:autoSpaceDE w:val="0"/>
        <w:autoSpaceDN w:val="0"/>
        <w:adjustRightInd w:val="0"/>
        <w:spacing w:line="360" w:lineRule="auto"/>
        <w:rPr>
          <w:b/>
          <w:bCs/>
          <w:color w:val="000000"/>
        </w:rPr>
      </w:pPr>
    </w:p>
    <w:p w:rsidR="007A7E04" w:rsidRDefault="0088780F" w:rsidP="00E71298">
      <w:pPr>
        <w:rPr>
          <w:b/>
          <w:bCs/>
          <w:color w:val="000000"/>
        </w:rPr>
      </w:pPr>
      <w:r>
        <w:rPr>
          <w:b/>
          <w:bCs/>
          <w:color w:val="000000"/>
        </w:rPr>
        <w:br w:type="page"/>
      </w:r>
    </w:p>
    <w:p w:rsidR="007A7E04" w:rsidRDefault="00571CDB" w:rsidP="0088780F">
      <w:pPr>
        <w:pStyle w:val="Heading1"/>
        <w:rPr>
          <w:rFonts w:ascii="Arial" w:hAnsi="Arial" w:cs="Arial"/>
          <w:b w:val="0"/>
          <w:bCs w:val="0"/>
          <w:color w:val="000000"/>
          <w:szCs w:val="32"/>
        </w:rPr>
      </w:pPr>
      <w:bookmarkStart w:id="32" w:name="_Toc397878597"/>
      <w:r>
        <w:rPr>
          <w:rFonts w:ascii="Arial" w:hAnsi="Arial" w:cs="Arial"/>
          <w:color w:val="000000"/>
          <w:szCs w:val="32"/>
        </w:rPr>
        <w:lastRenderedPageBreak/>
        <w:t>4</w:t>
      </w:r>
      <w:r w:rsidR="007A7E04" w:rsidRPr="00E60A9B">
        <w:rPr>
          <w:rFonts w:ascii="Arial" w:hAnsi="Arial" w:cs="Arial"/>
          <w:color w:val="000000"/>
          <w:szCs w:val="32"/>
        </w:rPr>
        <w:t>. Ponuda naručitelju</w:t>
      </w:r>
      <w:bookmarkEnd w:id="32"/>
    </w:p>
    <w:p w:rsidR="007A7E04" w:rsidRPr="00E60A9B" w:rsidRDefault="007A7E04" w:rsidP="007A7E04">
      <w:pPr>
        <w:autoSpaceDE w:val="0"/>
        <w:autoSpaceDN w:val="0"/>
        <w:adjustRightInd w:val="0"/>
        <w:rPr>
          <w:rFonts w:ascii="Arial" w:hAnsi="Arial" w:cs="Arial"/>
          <w:color w:val="000000"/>
          <w:sz w:val="32"/>
          <w:szCs w:val="32"/>
        </w:rPr>
      </w:pP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Ime: </w:t>
      </w:r>
      <w:r>
        <w:rPr>
          <w:b/>
          <w:bCs/>
          <w:color w:val="000000"/>
          <w:sz w:val="23"/>
          <w:szCs w:val="23"/>
        </w:rPr>
        <w:t>„</w:t>
      </w:r>
      <w:proofErr w:type="spellStart"/>
      <w:r w:rsidR="000C37B1">
        <w:rPr>
          <w:b/>
        </w:rPr>
        <w:t>Nomina</w:t>
      </w:r>
      <w:proofErr w:type="spellEnd"/>
      <w:r w:rsidR="000C37B1">
        <w:rPr>
          <w:b/>
        </w:rPr>
        <w:t xml:space="preserve"> </w:t>
      </w:r>
      <w:proofErr w:type="spellStart"/>
      <w:r w:rsidR="000C37B1">
        <w:rPr>
          <w:b/>
        </w:rPr>
        <w:t>sunt</w:t>
      </w:r>
      <w:proofErr w:type="spellEnd"/>
      <w:r w:rsidR="000C37B1">
        <w:rPr>
          <w:b/>
        </w:rPr>
        <w:t xml:space="preserve"> </w:t>
      </w:r>
      <w:proofErr w:type="spellStart"/>
      <w:r w:rsidR="000C37B1">
        <w:rPr>
          <w:b/>
        </w:rPr>
        <w:t>odiosa</w:t>
      </w:r>
      <w:proofErr w:type="spellEnd"/>
      <w:r>
        <w:rPr>
          <w:b/>
          <w:bCs/>
          <w:color w:val="000000"/>
          <w:sz w:val="23"/>
          <w:szCs w:val="23"/>
        </w:rPr>
        <w:t>“</w:t>
      </w:r>
      <w:r w:rsidRPr="00E60A9B">
        <w:rPr>
          <w:b/>
          <w:bCs/>
          <w:color w:val="000000"/>
          <w:sz w:val="23"/>
          <w:szCs w:val="23"/>
        </w:rPr>
        <w:t xml:space="preserve"> - </w:t>
      </w:r>
      <w:r w:rsidRPr="00E60A9B">
        <w:rPr>
          <w:color w:val="000000"/>
          <w:sz w:val="23"/>
          <w:szCs w:val="23"/>
        </w:rPr>
        <w:t xml:space="preserve">poduzeće za razvoj programskih aplikacija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Pavlinska 2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42000 Varaždin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Telefon: +385 </w:t>
      </w:r>
      <w:r w:rsidR="0088780F">
        <w:rPr>
          <w:color w:val="000000"/>
          <w:sz w:val="23"/>
          <w:szCs w:val="23"/>
        </w:rPr>
        <w:t>11</w:t>
      </w:r>
      <w:r w:rsidRPr="00E60A9B">
        <w:rPr>
          <w:color w:val="000000"/>
          <w:sz w:val="23"/>
          <w:szCs w:val="23"/>
        </w:rPr>
        <w:t xml:space="preserve"> </w:t>
      </w:r>
      <w:r w:rsidR="0088780F">
        <w:rPr>
          <w:color w:val="000000"/>
          <w:sz w:val="23"/>
          <w:szCs w:val="23"/>
        </w:rPr>
        <w:t>111</w:t>
      </w:r>
      <w:r w:rsidRPr="00E60A9B">
        <w:rPr>
          <w:color w:val="000000"/>
          <w:sz w:val="23"/>
          <w:szCs w:val="23"/>
        </w:rPr>
        <w:t xml:space="preserve"> </w:t>
      </w:r>
      <w:proofErr w:type="spellStart"/>
      <w:r w:rsidR="0088780F">
        <w:rPr>
          <w:color w:val="000000"/>
          <w:sz w:val="23"/>
          <w:szCs w:val="23"/>
        </w:rPr>
        <w:t>111</w:t>
      </w:r>
      <w:proofErr w:type="spellEnd"/>
    </w:p>
    <w:p w:rsidR="007A7E04" w:rsidRPr="00E60A9B" w:rsidRDefault="007A7E04" w:rsidP="000F7123">
      <w:pPr>
        <w:autoSpaceDE w:val="0"/>
        <w:autoSpaceDN w:val="0"/>
        <w:adjustRightInd w:val="0"/>
        <w:spacing w:line="360" w:lineRule="auto"/>
        <w:jc w:val="both"/>
        <w:rPr>
          <w:color w:val="000000"/>
          <w:sz w:val="23"/>
          <w:szCs w:val="23"/>
        </w:rPr>
      </w:pPr>
      <w:proofErr w:type="spellStart"/>
      <w:r w:rsidRPr="00E60A9B">
        <w:rPr>
          <w:color w:val="000000"/>
          <w:sz w:val="23"/>
          <w:szCs w:val="23"/>
        </w:rPr>
        <w:t>Fax</w:t>
      </w:r>
      <w:proofErr w:type="spellEnd"/>
      <w:r w:rsidRPr="00E60A9B">
        <w:rPr>
          <w:color w:val="000000"/>
          <w:sz w:val="23"/>
          <w:szCs w:val="23"/>
        </w:rPr>
        <w:t xml:space="preserve">: +385 </w:t>
      </w:r>
      <w:r w:rsidR="0088780F">
        <w:rPr>
          <w:color w:val="000000"/>
          <w:sz w:val="23"/>
          <w:szCs w:val="23"/>
        </w:rPr>
        <w:t>11 1</w:t>
      </w:r>
      <w:r w:rsidRPr="00E60A9B">
        <w:rPr>
          <w:color w:val="000000"/>
          <w:sz w:val="23"/>
          <w:szCs w:val="23"/>
        </w:rPr>
        <w:t>1</w:t>
      </w:r>
      <w:r w:rsidR="0088780F">
        <w:rPr>
          <w:color w:val="000000"/>
          <w:sz w:val="23"/>
          <w:szCs w:val="23"/>
        </w:rPr>
        <w:t>1</w:t>
      </w:r>
      <w:r w:rsidRPr="00E60A9B">
        <w:rPr>
          <w:color w:val="000000"/>
          <w:sz w:val="23"/>
          <w:szCs w:val="23"/>
        </w:rPr>
        <w:t xml:space="preserve"> </w:t>
      </w:r>
      <w:proofErr w:type="spellStart"/>
      <w:r w:rsidR="0088780F">
        <w:rPr>
          <w:color w:val="000000"/>
          <w:sz w:val="23"/>
          <w:szCs w:val="23"/>
        </w:rPr>
        <w:t>1</w:t>
      </w:r>
      <w:r w:rsidRPr="00E60A9B">
        <w:rPr>
          <w:color w:val="000000"/>
          <w:sz w:val="23"/>
          <w:szCs w:val="23"/>
        </w:rPr>
        <w:t>1</w:t>
      </w:r>
      <w:r w:rsidR="0088780F">
        <w:rPr>
          <w:color w:val="000000"/>
          <w:sz w:val="23"/>
          <w:szCs w:val="23"/>
        </w:rPr>
        <w:t>1</w:t>
      </w:r>
      <w:proofErr w:type="spellEnd"/>
      <w:r w:rsidRPr="00E60A9B">
        <w:rPr>
          <w:color w:val="000000"/>
          <w:sz w:val="23"/>
          <w:szCs w:val="23"/>
        </w:rPr>
        <w:t xml:space="preserve"> </w:t>
      </w:r>
    </w:p>
    <w:p w:rsidR="007A7E04"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E-mail: </w:t>
      </w:r>
      <w:proofErr w:type="spellStart"/>
      <w:r w:rsidR="000C37B1">
        <w:rPr>
          <w:b/>
        </w:rPr>
        <w:t>nomina</w:t>
      </w:r>
      <w:proofErr w:type="spellEnd"/>
      <w:r w:rsidR="000C37B1">
        <w:rPr>
          <w:b/>
        </w:rPr>
        <w:t>_</w:t>
      </w:r>
      <w:proofErr w:type="spellStart"/>
      <w:r w:rsidR="000C37B1">
        <w:rPr>
          <w:b/>
        </w:rPr>
        <w:t>sunt</w:t>
      </w:r>
      <w:proofErr w:type="spellEnd"/>
      <w:r w:rsidR="000C37B1">
        <w:rPr>
          <w:b/>
        </w:rPr>
        <w:t>_</w:t>
      </w:r>
      <w:proofErr w:type="spellStart"/>
      <w:r w:rsidR="000C37B1">
        <w:rPr>
          <w:b/>
        </w:rPr>
        <w:t>odiosa</w:t>
      </w:r>
      <w:proofErr w:type="spellEnd"/>
      <w:r w:rsidR="000C37B1">
        <w:rPr>
          <w:color w:val="000000"/>
          <w:sz w:val="23"/>
          <w:szCs w:val="23"/>
        </w:rPr>
        <w:t xml:space="preserve"> </w:t>
      </w:r>
      <w:r>
        <w:rPr>
          <w:color w:val="000000"/>
          <w:sz w:val="23"/>
          <w:szCs w:val="23"/>
        </w:rPr>
        <w:t>@gmail</w:t>
      </w:r>
      <w:r w:rsidRPr="00E60A9B">
        <w:rPr>
          <w:color w:val="000000"/>
          <w:sz w:val="23"/>
          <w:szCs w:val="23"/>
        </w:rPr>
        <w:t xml:space="preserve">.com </w:t>
      </w:r>
    </w:p>
    <w:p w:rsidR="008356DA" w:rsidRDefault="008356DA" w:rsidP="000F7123">
      <w:pPr>
        <w:autoSpaceDE w:val="0"/>
        <w:autoSpaceDN w:val="0"/>
        <w:adjustRightInd w:val="0"/>
        <w:spacing w:line="360" w:lineRule="auto"/>
        <w:jc w:val="both"/>
        <w:rPr>
          <w:color w:val="000000"/>
          <w:sz w:val="23"/>
          <w:szCs w:val="23"/>
        </w:rPr>
      </w:pPr>
    </w:p>
    <w:p w:rsidR="007A7E04" w:rsidRPr="00E60A9B" w:rsidRDefault="007A7E04" w:rsidP="000F7123">
      <w:pPr>
        <w:autoSpaceDE w:val="0"/>
        <w:autoSpaceDN w:val="0"/>
        <w:adjustRightInd w:val="0"/>
        <w:spacing w:line="360" w:lineRule="auto"/>
        <w:jc w:val="both"/>
        <w:rPr>
          <w:color w:val="000000"/>
          <w:sz w:val="23"/>
          <w:szCs w:val="23"/>
        </w:rPr>
      </w:pPr>
    </w:p>
    <w:p w:rsidR="007A7E04" w:rsidRDefault="007A7E04" w:rsidP="000F7123">
      <w:pPr>
        <w:autoSpaceDE w:val="0"/>
        <w:autoSpaceDN w:val="0"/>
        <w:adjustRightInd w:val="0"/>
        <w:spacing w:line="360" w:lineRule="auto"/>
        <w:jc w:val="both"/>
        <w:rPr>
          <w:b/>
          <w:bCs/>
          <w:color w:val="000000"/>
          <w:sz w:val="23"/>
          <w:szCs w:val="23"/>
        </w:rPr>
      </w:pPr>
      <w:r w:rsidRPr="00E60A9B">
        <w:rPr>
          <w:b/>
          <w:bCs/>
          <w:color w:val="000000"/>
          <w:sz w:val="23"/>
          <w:szCs w:val="23"/>
        </w:rPr>
        <w:t xml:space="preserve">Ponuda programskog sustava </w:t>
      </w:r>
      <w:r w:rsidR="0088780F">
        <w:rPr>
          <w:b/>
          <w:bCs/>
          <w:color w:val="000000"/>
          <w:sz w:val="23"/>
          <w:szCs w:val="23"/>
        </w:rPr>
        <w:t>Videoteka</w:t>
      </w:r>
      <w:r w:rsidRPr="00E60A9B">
        <w:rPr>
          <w:b/>
          <w:bCs/>
          <w:color w:val="000000"/>
          <w:sz w:val="23"/>
          <w:szCs w:val="23"/>
        </w:rPr>
        <w:t xml:space="preserve"> </w:t>
      </w:r>
    </w:p>
    <w:p w:rsidR="007A7E04" w:rsidRPr="00E60A9B" w:rsidRDefault="007A7E04" w:rsidP="000F7123">
      <w:pPr>
        <w:autoSpaceDE w:val="0"/>
        <w:autoSpaceDN w:val="0"/>
        <w:adjustRightInd w:val="0"/>
        <w:spacing w:line="360" w:lineRule="auto"/>
        <w:jc w:val="both"/>
        <w:rPr>
          <w:color w:val="000000"/>
          <w:sz w:val="23"/>
          <w:szCs w:val="23"/>
        </w:rPr>
      </w:pPr>
    </w:p>
    <w:p w:rsidR="007A7E04"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Poštovani, </w:t>
      </w:r>
    </w:p>
    <w:p w:rsidR="00A71EBD" w:rsidRPr="00E60A9B" w:rsidRDefault="00A71EBD" w:rsidP="000F7123">
      <w:pPr>
        <w:autoSpaceDE w:val="0"/>
        <w:autoSpaceDN w:val="0"/>
        <w:adjustRightInd w:val="0"/>
        <w:spacing w:line="360" w:lineRule="auto"/>
        <w:jc w:val="both"/>
        <w:rPr>
          <w:color w:val="000000"/>
          <w:sz w:val="23"/>
          <w:szCs w:val="23"/>
        </w:rPr>
      </w:pPr>
    </w:p>
    <w:p w:rsidR="00AA323D" w:rsidRDefault="000C37B1" w:rsidP="000F7123">
      <w:pPr>
        <w:autoSpaceDE w:val="0"/>
        <w:autoSpaceDN w:val="0"/>
        <w:adjustRightInd w:val="0"/>
        <w:spacing w:line="360" w:lineRule="auto"/>
        <w:jc w:val="both"/>
        <w:rPr>
          <w:color w:val="000000"/>
          <w:sz w:val="23"/>
          <w:szCs w:val="23"/>
        </w:rPr>
      </w:pPr>
      <w:proofErr w:type="spellStart"/>
      <w:r>
        <w:rPr>
          <w:b/>
        </w:rPr>
        <w:t>Nomina</w:t>
      </w:r>
      <w:proofErr w:type="spellEnd"/>
      <w:r>
        <w:rPr>
          <w:b/>
        </w:rPr>
        <w:t xml:space="preserve"> </w:t>
      </w:r>
      <w:proofErr w:type="spellStart"/>
      <w:r>
        <w:rPr>
          <w:b/>
        </w:rPr>
        <w:t>sunt</w:t>
      </w:r>
      <w:proofErr w:type="spellEnd"/>
      <w:r>
        <w:rPr>
          <w:b/>
        </w:rPr>
        <w:t xml:space="preserve"> </w:t>
      </w:r>
      <w:proofErr w:type="spellStart"/>
      <w:r>
        <w:rPr>
          <w:b/>
        </w:rPr>
        <w:t>odiosa</w:t>
      </w:r>
      <w:proofErr w:type="spellEnd"/>
      <w:r w:rsidR="007A7E04" w:rsidRPr="00E60A9B">
        <w:rPr>
          <w:color w:val="000000"/>
          <w:sz w:val="23"/>
          <w:szCs w:val="23"/>
        </w:rPr>
        <w:t xml:space="preserve"> d.o.o je tvrtka s velikim iskustvom </w:t>
      </w:r>
      <w:r w:rsidR="00AA323D">
        <w:rPr>
          <w:color w:val="000000"/>
          <w:sz w:val="23"/>
          <w:szCs w:val="23"/>
        </w:rPr>
        <w:t>u program</w:t>
      </w:r>
      <w:r w:rsidR="00BC2347">
        <w:rPr>
          <w:color w:val="000000"/>
          <w:sz w:val="23"/>
          <w:szCs w:val="23"/>
        </w:rPr>
        <w:t xml:space="preserve">iranju </w:t>
      </w:r>
      <w:r w:rsidR="00AD13D7">
        <w:rPr>
          <w:color w:val="000000"/>
          <w:sz w:val="23"/>
          <w:szCs w:val="23"/>
        </w:rPr>
        <w:t>desktop</w:t>
      </w:r>
      <w:r w:rsidR="00BC2347">
        <w:rPr>
          <w:color w:val="000000"/>
          <w:sz w:val="23"/>
          <w:szCs w:val="23"/>
        </w:rPr>
        <w:t xml:space="preserve"> aplikacija</w:t>
      </w:r>
      <w:r w:rsidR="00AD13D7">
        <w:rPr>
          <w:color w:val="000000"/>
          <w:sz w:val="23"/>
          <w:szCs w:val="23"/>
        </w:rPr>
        <w:t xml:space="preserve"> koja je priznata širom svijeta s višestrukih priznanjima za svoj rad </w:t>
      </w:r>
      <w:r w:rsidR="00AA323D">
        <w:rPr>
          <w:color w:val="000000"/>
          <w:sz w:val="23"/>
          <w:szCs w:val="23"/>
        </w:rPr>
        <w:t xml:space="preserve">nagrađivana </w:t>
      </w:r>
      <w:r w:rsidR="00AD13D7">
        <w:rPr>
          <w:color w:val="000000"/>
          <w:sz w:val="23"/>
          <w:szCs w:val="23"/>
        </w:rPr>
        <w:t xml:space="preserve">je </w:t>
      </w:r>
      <w:r w:rsidR="00AA323D">
        <w:rPr>
          <w:color w:val="000000"/>
          <w:sz w:val="23"/>
          <w:szCs w:val="23"/>
        </w:rPr>
        <w:t xml:space="preserve">od različitih institucija za ocjenjivanje kvaliteta </w:t>
      </w:r>
      <w:proofErr w:type="spellStart"/>
      <w:r w:rsidR="00133E9D">
        <w:rPr>
          <w:color w:val="000000"/>
          <w:sz w:val="23"/>
          <w:szCs w:val="23"/>
        </w:rPr>
        <w:t>software</w:t>
      </w:r>
      <w:proofErr w:type="spellEnd"/>
      <w:r w:rsidR="00AD13D7">
        <w:rPr>
          <w:color w:val="000000"/>
          <w:sz w:val="23"/>
          <w:szCs w:val="23"/>
        </w:rPr>
        <w:t>-</w:t>
      </w:r>
      <w:r w:rsidR="00133E9D">
        <w:rPr>
          <w:color w:val="000000"/>
          <w:sz w:val="23"/>
          <w:szCs w:val="23"/>
        </w:rPr>
        <w:t>a</w:t>
      </w:r>
      <w:r w:rsidR="00AA323D">
        <w:rPr>
          <w:color w:val="000000"/>
          <w:sz w:val="23"/>
          <w:szCs w:val="23"/>
        </w:rPr>
        <w:t>.</w:t>
      </w:r>
      <w:r w:rsidR="007A7E04" w:rsidRPr="00E60A9B">
        <w:rPr>
          <w:color w:val="000000"/>
          <w:sz w:val="23"/>
          <w:szCs w:val="23"/>
        </w:rPr>
        <w:t xml:space="preserve"> </w:t>
      </w:r>
    </w:p>
    <w:p w:rsidR="00AA323D" w:rsidRDefault="00AA323D" w:rsidP="000F7123">
      <w:pPr>
        <w:autoSpaceDE w:val="0"/>
        <w:autoSpaceDN w:val="0"/>
        <w:adjustRightInd w:val="0"/>
        <w:spacing w:line="360" w:lineRule="auto"/>
        <w:jc w:val="both"/>
        <w:rPr>
          <w:color w:val="000000"/>
          <w:sz w:val="23"/>
          <w:szCs w:val="23"/>
        </w:rPr>
      </w:pPr>
    </w:p>
    <w:p w:rsidR="008356DA"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Ovom prilikom nudimo Vam programski proizvod koji je specijaliziran za </w:t>
      </w:r>
      <w:r w:rsidR="000F7123">
        <w:rPr>
          <w:color w:val="000000"/>
          <w:sz w:val="23"/>
          <w:szCs w:val="23"/>
        </w:rPr>
        <w:t>vođenje Videoteke. Između ostaloga a</w:t>
      </w:r>
      <w:r w:rsidR="00AA323D">
        <w:rPr>
          <w:color w:val="000000"/>
          <w:sz w:val="23"/>
          <w:szCs w:val="23"/>
        </w:rPr>
        <w:t xml:space="preserve">plikacija je </w:t>
      </w:r>
      <w:proofErr w:type="spellStart"/>
      <w:r w:rsidR="00AA323D">
        <w:rPr>
          <w:color w:val="000000"/>
          <w:sz w:val="23"/>
          <w:szCs w:val="23"/>
        </w:rPr>
        <w:t>user</w:t>
      </w:r>
      <w:proofErr w:type="spellEnd"/>
      <w:r w:rsidR="00AA323D">
        <w:rPr>
          <w:color w:val="000000"/>
          <w:sz w:val="23"/>
          <w:szCs w:val="23"/>
        </w:rPr>
        <w:t>-</w:t>
      </w:r>
      <w:proofErr w:type="spellStart"/>
      <w:r w:rsidR="00AA323D">
        <w:rPr>
          <w:color w:val="000000"/>
          <w:sz w:val="23"/>
          <w:szCs w:val="23"/>
        </w:rPr>
        <w:t>friendly</w:t>
      </w:r>
      <w:proofErr w:type="spellEnd"/>
      <w:r w:rsidR="00AA323D">
        <w:rPr>
          <w:color w:val="000000"/>
          <w:sz w:val="23"/>
          <w:szCs w:val="23"/>
        </w:rPr>
        <w:t xml:space="preserve"> sučelja te ćete se vrlo lako priviknu</w:t>
      </w:r>
      <w:r w:rsidR="00BC2347">
        <w:rPr>
          <w:color w:val="000000"/>
          <w:sz w:val="23"/>
          <w:szCs w:val="23"/>
        </w:rPr>
        <w:t>ti na nju i lako naučiti upravljat</w:t>
      </w:r>
      <w:r w:rsidR="00AA323D">
        <w:rPr>
          <w:color w:val="000000"/>
          <w:sz w:val="23"/>
          <w:szCs w:val="23"/>
        </w:rPr>
        <w:t>i istom, a ujedno ćete višestruko poboljšati</w:t>
      </w:r>
      <w:r w:rsidR="00BC2347">
        <w:rPr>
          <w:color w:val="000000"/>
          <w:sz w:val="23"/>
          <w:szCs w:val="23"/>
        </w:rPr>
        <w:t xml:space="preserve"> poslovanje V</w:t>
      </w:r>
      <w:r w:rsidR="008356DA">
        <w:rPr>
          <w:color w:val="000000"/>
          <w:sz w:val="23"/>
          <w:szCs w:val="23"/>
        </w:rPr>
        <w:t>ašeg poduzeća.</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 </w:t>
      </w:r>
    </w:p>
    <w:p w:rsidR="008356DA"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Cijena aplikacije iznosi </w:t>
      </w:r>
      <w:r w:rsidR="003F3114">
        <w:rPr>
          <w:color w:val="000000"/>
          <w:sz w:val="23"/>
          <w:szCs w:val="23"/>
        </w:rPr>
        <w:t>73</w:t>
      </w:r>
      <w:r w:rsidR="00036816">
        <w:rPr>
          <w:color w:val="000000"/>
          <w:sz w:val="23"/>
          <w:szCs w:val="23"/>
        </w:rPr>
        <w:t>.625</w:t>
      </w:r>
      <w:r w:rsidR="008356DA">
        <w:rPr>
          <w:color w:val="000000"/>
          <w:sz w:val="23"/>
          <w:szCs w:val="23"/>
        </w:rPr>
        <w:t>,00 kn + PDV</w:t>
      </w:r>
      <w:r w:rsidRPr="00E60A9B">
        <w:rPr>
          <w:color w:val="000000"/>
          <w:sz w:val="23"/>
          <w:szCs w:val="23"/>
        </w:rPr>
        <w:t>. U cijenu aplikacije je uključ</w:t>
      </w:r>
      <w:r w:rsidR="00BC2347">
        <w:rPr>
          <w:color w:val="000000"/>
          <w:sz w:val="23"/>
          <w:szCs w:val="23"/>
        </w:rPr>
        <w:t>ena i kratka edukacija za rad s</w:t>
      </w:r>
      <w:r w:rsidRPr="00E60A9B">
        <w:rPr>
          <w:color w:val="000000"/>
          <w:sz w:val="23"/>
          <w:szCs w:val="23"/>
        </w:rPr>
        <w:t xml:space="preserve"> programom. </w:t>
      </w:r>
    </w:p>
    <w:p w:rsidR="008356DA" w:rsidRDefault="008356DA" w:rsidP="000F7123">
      <w:pPr>
        <w:autoSpaceDE w:val="0"/>
        <w:autoSpaceDN w:val="0"/>
        <w:adjustRightInd w:val="0"/>
        <w:spacing w:line="360" w:lineRule="auto"/>
        <w:jc w:val="both"/>
        <w:rPr>
          <w:color w:val="000000"/>
          <w:sz w:val="23"/>
          <w:szCs w:val="23"/>
        </w:rPr>
      </w:pP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U slučaju bilo kakvih dodatni</w:t>
      </w:r>
      <w:r w:rsidR="00BC2347">
        <w:rPr>
          <w:color w:val="000000"/>
          <w:sz w:val="23"/>
          <w:szCs w:val="23"/>
        </w:rPr>
        <w:t>h pitanja stojimo Vam na raspola</w:t>
      </w:r>
      <w:r w:rsidRPr="00E60A9B">
        <w:rPr>
          <w:color w:val="000000"/>
          <w:sz w:val="23"/>
          <w:szCs w:val="23"/>
        </w:rPr>
        <w:t>g</w:t>
      </w:r>
      <w:r w:rsidR="00BC2347">
        <w:rPr>
          <w:color w:val="000000"/>
          <w:sz w:val="23"/>
          <w:szCs w:val="23"/>
        </w:rPr>
        <w:t>anju te nas slobodno kontaktira</w:t>
      </w:r>
      <w:r w:rsidRPr="00E60A9B">
        <w:rPr>
          <w:color w:val="000000"/>
          <w:sz w:val="23"/>
          <w:szCs w:val="23"/>
        </w:rPr>
        <w:t xml:space="preserve">te. </w:t>
      </w:r>
    </w:p>
    <w:p w:rsidR="007A7E04" w:rsidRPr="00E60A9B" w:rsidRDefault="00F50FC7" w:rsidP="000F7123">
      <w:pPr>
        <w:autoSpaceDE w:val="0"/>
        <w:autoSpaceDN w:val="0"/>
        <w:adjustRightInd w:val="0"/>
        <w:spacing w:line="360" w:lineRule="auto"/>
        <w:jc w:val="both"/>
        <w:rPr>
          <w:color w:val="000000"/>
          <w:sz w:val="23"/>
          <w:szCs w:val="23"/>
        </w:rPr>
      </w:pPr>
      <w:r>
        <w:rPr>
          <w:color w:val="000000"/>
          <w:sz w:val="23"/>
          <w:szCs w:val="23"/>
        </w:rPr>
        <w:t>Nadamo se uspješnoj</w:t>
      </w:r>
      <w:r w:rsidR="007A7E04" w:rsidRPr="00E60A9B">
        <w:rPr>
          <w:color w:val="000000"/>
          <w:sz w:val="23"/>
          <w:szCs w:val="23"/>
        </w:rPr>
        <w:t xml:space="preserve"> suradnji! </w:t>
      </w:r>
    </w:p>
    <w:p w:rsidR="007A7E04" w:rsidRDefault="007A7E04" w:rsidP="007A7E04">
      <w:pPr>
        <w:autoSpaceDE w:val="0"/>
        <w:autoSpaceDN w:val="0"/>
        <w:adjustRightInd w:val="0"/>
        <w:spacing w:line="360" w:lineRule="auto"/>
        <w:rPr>
          <w:color w:val="000000"/>
          <w:sz w:val="23"/>
          <w:szCs w:val="23"/>
        </w:rPr>
      </w:pPr>
    </w:p>
    <w:p w:rsidR="008356DA" w:rsidRDefault="008356DA" w:rsidP="007A7E04">
      <w:pPr>
        <w:autoSpaceDE w:val="0"/>
        <w:autoSpaceDN w:val="0"/>
        <w:adjustRightInd w:val="0"/>
        <w:spacing w:line="360" w:lineRule="auto"/>
        <w:rPr>
          <w:color w:val="000000"/>
          <w:sz w:val="23"/>
          <w:szCs w:val="23"/>
        </w:rPr>
      </w:pPr>
    </w:p>
    <w:p w:rsidR="007A7E04" w:rsidRDefault="007A7E04" w:rsidP="008356DA">
      <w:pPr>
        <w:autoSpaceDE w:val="0"/>
        <w:autoSpaceDN w:val="0"/>
        <w:adjustRightInd w:val="0"/>
        <w:spacing w:line="360" w:lineRule="auto"/>
        <w:ind w:left="4956" w:firstLine="708"/>
        <w:rPr>
          <w:color w:val="000000"/>
          <w:sz w:val="23"/>
          <w:szCs w:val="23"/>
        </w:rPr>
      </w:pPr>
      <w:r w:rsidRPr="00E60A9B">
        <w:rPr>
          <w:color w:val="000000"/>
          <w:sz w:val="23"/>
          <w:szCs w:val="23"/>
        </w:rPr>
        <w:t xml:space="preserve">Srdačan pozdrav, </w:t>
      </w:r>
    </w:p>
    <w:p w:rsidR="00133E9D" w:rsidRPr="00E60A9B" w:rsidRDefault="00133E9D" w:rsidP="008356DA">
      <w:pPr>
        <w:autoSpaceDE w:val="0"/>
        <w:autoSpaceDN w:val="0"/>
        <w:adjustRightInd w:val="0"/>
        <w:spacing w:line="360" w:lineRule="auto"/>
        <w:ind w:left="4956" w:firstLine="708"/>
        <w:rPr>
          <w:color w:val="000000"/>
          <w:sz w:val="23"/>
          <w:szCs w:val="23"/>
        </w:rPr>
      </w:pPr>
    </w:p>
    <w:p w:rsidR="007A7E04" w:rsidRPr="00E60A9B" w:rsidRDefault="008356DA" w:rsidP="008356DA">
      <w:pPr>
        <w:autoSpaceDE w:val="0"/>
        <w:autoSpaceDN w:val="0"/>
        <w:adjustRightInd w:val="0"/>
        <w:spacing w:line="360" w:lineRule="auto"/>
        <w:ind w:left="4956"/>
        <w:rPr>
          <w:color w:val="000000"/>
          <w:sz w:val="23"/>
          <w:szCs w:val="23"/>
        </w:rPr>
      </w:pPr>
      <w:r>
        <w:rPr>
          <w:color w:val="000000"/>
          <w:sz w:val="23"/>
          <w:szCs w:val="23"/>
        </w:rPr>
        <w:t>__</w:t>
      </w:r>
      <w:r w:rsidR="007A7E04" w:rsidRPr="00E60A9B">
        <w:rPr>
          <w:color w:val="000000"/>
          <w:sz w:val="23"/>
          <w:szCs w:val="23"/>
        </w:rPr>
        <w:t xml:space="preserve">____________________________ </w:t>
      </w:r>
    </w:p>
    <w:p w:rsidR="008356DA" w:rsidRDefault="00133E9D" w:rsidP="00133E9D">
      <w:pPr>
        <w:autoSpaceDE w:val="0"/>
        <w:autoSpaceDN w:val="0"/>
        <w:adjustRightInd w:val="0"/>
        <w:spacing w:line="360" w:lineRule="auto"/>
        <w:ind w:left="4248" w:firstLine="708"/>
        <w:rPr>
          <w:color w:val="000000"/>
          <w:sz w:val="23"/>
          <w:szCs w:val="23"/>
        </w:rPr>
      </w:pPr>
      <w:r>
        <w:rPr>
          <w:color w:val="000000"/>
          <w:sz w:val="23"/>
          <w:szCs w:val="23"/>
        </w:rPr>
        <w:t xml:space="preserve">      </w:t>
      </w:r>
      <w:r w:rsidR="007A7E04" w:rsidRPr="00E60A9B">
        <w:rPr>
          <w:color w:val="000000"/>
          <w:sz w:val="23"/>
          <w:szCs w:val="23"/>
        </w:rPr>
        <w:t>(Projekt menadžer</w:t>
      </w:r>
      <w:r w:rsidR="008356DA">
        <w:rPr>
          <w:color w:val="000000"/>
          <w:sz w:val="23"/>
          <w:szCs w:val="23"/>
        </w:rPr>
        <w:t xml:space="preserve"> poduzeća </w:t>
      </w:r>
    </w:p>
    <w:p w:rsidR="002D1D56" w:rsidRDefault="00133E9D" w:rsidP="000F7123">
      <w:pPr>
        <w:autoSpaceDE w:val="0"/>
        <w:autoSpaceDN w:val="0"/>
        <w:adjustRightInd w:val="0"/>
        <w:spacing w:line="360" w:lineRule="auto"/>
        <w:ind w:left="4248" w:firstLine="708"/>
        <w:rPr>
          <w:color w:val="000000"/>
          <w:sz w:val="23"/>
          <w:szCs w:val="23"/>
        </w:rPr>
      </w:pPr>
      <w:r>
        <w:rPr>
          <w:color w:val="000000"/>
          <w:sz w:val="23"/>
          <w:szCs w:val="23"/>
        </w:rPr>
        <w:t xml:space="preserve"> </w:t>
      </w:r>
      <w:proofErr w:type="spellStart"/>
      <w:r w:rsidR="000C37B1">
        <w:rPr>
          <w:b/>
        </w:rPr>
        <w:t>Nomina</w:t>
      </w:r>
      <w:proofErr w:type="spellEnd"/>
      <w:r w:rsidR="000C37B1">
        <w:rPr>
          <w:b/>
        </w:rPr>
        <w:t xml:space="preserve"> </w:t>
      </w:r>
      <w:proofErr w:type="spellStart"/>
      <w:r w:rsidR="000C37B1">
        <w:rPr>
          <w:b/>
        </w:rPr>
        <w:t>sunt</w:t>
      </w:r>
      <w:proofErr w:type="spellEnd"/>
      <w:r w:rsidR="000C37B1">
        <w:rPr>
          <w:b/>
        </w:rPr>
        <w:t xml:space="preserve"> </w:t>
      </w:r>
      <w:proofErr w:type="spellStart"/>
      <w:r w:rsidR="000C37B1">
        <w:rPr>
          <w:b/>
        </w:rPr>
        <w:t>odiosa</w:t>
      </w:r>
      <w:proofErr w:type="spellEnd"/>
      <w:r w:rsidR="008356DA">
        <w:rPr>
          <w:color w:val="000000"/>
          <w:sz w:val="23"/>
          <w:szCs w:val="23"/>
        </w:rPr>
        <w:t xml:space="preserve"> d.o.o.</w:t>
      </w:r>
      <w:r w:rsidR="000C37B1">
        <w:rPr>
          <w:color w:val="000000"/>
          <w:sz w:val="23"/>
          <w:szCs w:val="23"/>
        </w:rPr>
        <w:t>)</w:t>
      </w:r>
    </w:p>
    <w:p w:rsidR="00FC0155" w:rsidRDefault="00FC0155" w:rsidP="000F7123">
      <w:pPr>
        <w:autoSpaceDE w:val="0"/>
        <w:autoSpaceDN w:val="0"/>
        <w:adjustRightInd w:val="0"/>
        <w:spacing w:line="360" w:lineRule="auto"/>
        <w:ind w:left="4248" w:firstLine="708"/>
      </w:pPr>
    </w:p>
    <w:p w:rsidR="00FC0155" w:rsidRDefault="00571CDB" w:rsidP="004E2863">
      <w:pPr>
        <w:pStyle w:val="Heading1"/>
      </w:pPr>
      <w:bookmarkStart w:id="33" w:name="_Toc397878598"/>
      <w:r>
        <w:lastRenderedPageBreak/>
        <w:t>5</w:t>
      </w:r>
      <w:r w:rsidR="00FC0155">
        <w:t>. Dijagrami</w:t>
      </w:r>
      <w:bookmarkEnd w:id="33"/>
    </w:p>
    <w:p w:rsidR="004E2863" w:rsidRDefault="000B3494" w:rsidP="004E2863">
      <w:pPr>
        <w:pStyle w:val="Tekst"/>
        <w:ind w:firstLine="708"/>
      </w:pPr>
      <w:r>
        <w:t>U ovom poglavlju navedeni su dijagrami pomoću kojih smo si olakšali definiranje dizajna sustava. To su dijagram slučajeva korištenja, dijagrami aktivnosti, dijagrami slijeda, dijagram klasa te ERA model.</w:t>
      </w:r>
    </w:p>
    <w:p w:rsidR="004E2863" w:rsidRDefault="004E2863" w:rsidP="004E2863">
      <w:pPr>
        <w:pStyle w:val="Tekst"/>
        <w:ind w:firstLine="708"/>
      </w:pPr>
    </w:p>
    <w:p w:rsidR="004E2863" w:rsidRDefault="00571CDB" w:rsidP="004E2863">
      <w:pPr>
        <w:pStyle w:val="Heading2"/>
        <w:spacing w:line="360" w:lineRule="auto"/>
      </w:pPr>
      <w:bookmarkStart w:id="34" w:name="_Toc397878599"/>
      <w:r>
        <w:t>5</w:t>
      </w:r>
      <w:r w:rsidR="004E2863">
        <w:t>.1. Dijagram slučajeva korištenja</w:t>
      </w:r>
      <w:bookmarkEnd w:id="34"/>
    </w:p>
    <w:p w:rsidR="004E2863" w:rsidRDefault="004E2863" w:rsidP="004E2863">
      <w:pPr>
        <w:spacing w:line="360" w:lineRule="auto"/>
        <w:ind w:firstLine="708"/>
        <w:jc w:val="both"/>
        <w:rPr>
          <w:noProof/>
        </w:rPr>
      </w:pPr>
      <w:r>
        <w:rPr>
          <w:noProof/>
        </w:rPr>
        <w:t>Uzevši u obzir funkcionalnosti i korisničke zahtjeve složili smo dijagram slučajeva korištenja. Dotični, dijagram sadrži:</w:t>
      </w:r>
    </w:p>
    <w:p w:rsidR="004E2863" w:rsidRDefault="004E2863" w:rsidP="004E2863">
      <w:pPr>
        <w:pStyle w:val="ListParagraph"/>
        <w:numPr>
          <w:ilvl w:val="0"/>
          <w:numId w:val="36"/>
        </w:numPr>
        <w:spacing w:line="360" w:lineRule="auto"/>
        <w:jc w:val="both"/>
        <w:rPr>
          <w:noProof/>
        </w:rPr>
      </w:pPr>
      <w:r>
        <w:rPr>
          <w:noProof/>
        </w:rPr>
        <w:t>Prijava u sustav</w:t>
      </w:r>
    </w:p>
    <w:p w:rsidR="004E2863" w:rsidRDefault="004E2863" w:rsidP="004E2863">
      <w:pPr>
        <w:pStyle w:val="ListParagraph"/>
        <w:numPr>
          <w:ilvl w:val="0"/>
          <w:numId w:val="36"/>
        </w:numPr>
        <w:spacing w:line="360" w:lineRule="auto"/>
        <w:jc w:val="both"/>
        <w:rPr>
          <w:noProof/>
        </w:rPr>
      </w:pPr>
      <w:r>
        <w:rPr>
          <w:noProof/>
        </w:rPr>
        <w:t>Unos filmova</w:t>
      </w:r>
    </w:p>
    <w:p w:rsidR="004E2863" w:rsidRDefault="004E2863" w:rsidP="004E2863">
      <w:pPr>
        <w:pStyle w:val="ListParagraph"/>
        <w:numPr>
          <w:ilvl w:val="0"/>
          <w:numId w:val="36"/>
        </w:numPr>
        <w:spacing w:line="360" w:lineRule="auto"/>
        <w:jc w:val="both"/>
        <w:rPr>
          <w:noProof/>
        </w:rPr>
      </w:pPr>
      <w:r>
        <w:rPr>
          <w:noProof/>
        </w:rPr>
        <w:t>Unos članova</w:t>
      </w:r>
    </w:p>
    <w:p w:rsidR="004E2863" w:rsidRDefault="004E2863" w:rsidP="004E2863">
      <w:pPr>
        <w:pStyle w:val="ListParagraph"/>
        <w:numPr>
          <w:ilvl w:val="0"/>
          <w:numId w:val="36"/>
        </w:numPr>
        <w:spacing w:line="360" w:lineRule="auto"/>
        <w:jc w:val="both"/>
        <w:rPr>
          <w:noProof/>
        </w:rPr>
      </w:pPr>
      <w:r>
        <w:rPr>
          <w:noProof/>
        </w:rPr>
        <w:t>Posudbu filma</w:t>
      </w:r>
    </w:p>
    <w:p w:rsidR="004E2863" w:rsidRDefault="004E2863" w:rsidP="004E2863">
      <w:pPr>
        <w:pStyle w:val="ListParagraph"/>
        <w:numPr>
          <w:ilvl w:val="0"/>
          <w:numId w:val="36"/>
        </w:numPr>
        <w:spacing w:line="360" w:lineRule="auto"/>
        <w:jc w:val="both"/>
        <w:rPr>
          <w:noProof/>
        </w:rPr>
      </w:pPr>
      <w:r>
        <w:rPr>
          <w:noProof/>
        </w:rPr>
        <w:t>Vraćanje filma</w:t>
      </w:r>
    </w:p>
    <w:p w:rsidR="004E2863" w:rsidRDefault="004E2863" w:rsidP="004E2863">
      <w:pPr>
        <w:pStyle w:val="ListParagraph"/>
        <w:numPr>
          <w:ilvl w:val="0"/>
          <w:numId w:val="36"/>
        </w:numPr>
        <w:spacing w:line="360" w:lineRule="auto"/>
        <w:jc w:val="both"/>
        <w:rPr>
          <w:noProof/>
        </w:rPr>
      </w:pPr>
      <w:r>
        <w:rPr>
          <w:noProof/>
        </w:rPr>
        <w:t>Pregled članova</w:t>
      </w:r>
    </w:p>
    <w:p w:rsidR="004E2863" w:rsidRDefault="004E2863" w:rsidP="004E2863">
      <w:pPr>
        <w:pStyle w:val="ListParagraph"/>
        <w:numPr>
          <w:ilvl w:val="1"/>
          <w:numId w:val="37"/>
        </w:numPr>
        <w:spacing w:line="360" w:lineRule="auto"/>
        <w:jc w:val="both"/>
        <w:rPr>
          <w:noProof/>
        </w:rPr>
      </w:pPr>
      <w:r>
        <w:rPr>
          <w:noProof/>
        </w:rPr>
        <w:t>Ažuriranje članova i/ili članarine</w:t>
      </w:r>
    </w:p>
    <w:p w:rsidR="004E2863" w:rsidRDefault="004E2863" w:rsidP="004E2863">
      <w:pPr>
        <w:pStyle w:val="ListParagraph"/>
        <w:numPr>
          <w:ilvl w:val="1"/>
          <w:numId w:val="37"/>
        </w:numPr>
        <w:spacing w:line="360" w:lineRule="auto"/>
        <w:jc w:val="both"/>
        <w:rPr>
          <w:noProof/>
        </w:rPr>
      </w:pPr>
      <w:r>
        <w:rPr>
          <w:noProof/>
        </w:rPr>
        <w:t>Obaviještavanje o isteku članarine</w:t>
      </w:r>
    </w:p>
    <w:p w:rsidR="004E2863" w:rsidRDefault="004E2863" w:rsidP="004E2863">
      <w:pPr>
        <w:pStyle w:val="ListParagraph"/>
        <w:numPr>
          <w:ilvl w:val="1"/>
          <w:numId w:val="37"/>
        </w:numPr>
        <w:spacing w:line="360" w:lineRule="auto"/>
        <w:jc w:val="both"/>
        <w:rPr>
          <w:noProof/>
        </w:rPr>
      </w:pPr>
      <w:r>
        <w:rPr>
          <w:noProof/>
        </w:rPr>
        <w:t>Ispis računa za članarinu</w:t>
      </w:r>
    </w:p>
    <w:p w:rsidR="004E2863" w:rsidRDefault="004E2863" w:rsidP="004E2863">
      <w:pPr>
        <w:pStyle w:val="ListParagraph"/>
        <w:numPr>
          <w:ilvl w:val="0"/>
          <w:numId w:val="36"/>
        </w:numPr>
        <w:spacing w:line="360" w:lineRule="auto"/>
        <w:jc w:val="both"/>
        <w:rPr>
          <w:noProof/>
        </w:rPr>
      </w:pPr>
      <w:r>
        <w:rPr>
          <w:noProof/>
        </w:rPr>
        <w:t>Pregled filmova</w:t>
      </w:r>
    </w:p>
    <w:p w:rsidR="004E2863" w:rsidRDefault="004E2863" w:rsidP="004E2863">
      <w:pPr>
        <w:pStyle w:val="ListParagraph"/>
        <w:numPr>
          <w:ilvl w:val="1"/>
          <w:numId w:val="38"/>
        </w:numPr>
        <w:spacing w:line="360" w:lineRule="auto"/>
        <w:jc w:val="both"/>
        <w:rPr>
          <w:noProof/>
        </w:rPr>
      </w:pPr>
      <w:r>
        <w:rPr>
          <w:noProof/>
        </w:rPr>
        <w:t>Ažuriranje filmova</w:t>
      </w:r>
    </w:p>
    <w:p w:rsidR="004E2863" w:rsidRDefault="004E2863" w:rsidP="004E2863">
      <w:pPr>
        <w:pStyle w:val="ListParagraph"/>
        <w:numPr>
          <w:ilvl w:val="1"/>
          <w:numId w:val="38"/>
        </w:numPr>
        <w:spacing w:line="360" w:lineRule="auto"/>
        <w:jc w:val="both"/>
        <w:rPr>
          <w:noProof/>
        </w:rPr>
      </w:pPr>
      <w:r>
        <w:rPr>
          <w:noProof/>
        </w:rPr>
        <w:t>Pregled svih posuđenih filmova</w:t>
      </w:r>
    </w:p>
    <w:p w:rsidR="004E2863" w:rsidRDefault="004E2863" w:rsidP="004E2863">
      <w:pPr>
        <w:pStyle w:val="ListParagraph"/>
        <w:numPr>
          <w:ilvl w:val="1"/>
          <w:numId w:val="38"/>
        </w:numPr>
        <w:spacing w:line="360" w:lineRule="auto"/>
        <w:jc w:val="both"/>
        <w:rPr>
          <w:noProof/>
        </w:rPr>
      </w:pPr>
      <w:r>
        <w:rPr>
          <w:noProof/>
        </w:rPr>
        <w:t>Pregled posuđenih filmova za pojedinog člana</w:t>
      </w:r>
    </w:p>
    <w:p w:rsidR="00B43A83" w:rsidRDefault="00B43A83" w:rsidP="00B43A83">
      <w:pPr>
        <w:spacing w:line="360" w:lineRule="auto"/>
        <w:ind w:left="1788"/>
        <w:jc w:val="both"/>
        <w:rPr>
          <w:noProof/>
        </w:rPr>
      </w:pPr>
    </w:p>
    <w:p w:rsidR="00B43A83" w:rsidRDefault="00B43A83" w:rsidP="00B43A83">
      <w:pPr>
        <w:spacing w:line="360" w:lineRule="auto"/>
        <w:ind w:firstLine="708"/>
        <w:jc w:val="both"/>
        <w:rPr>
          <w:noProof/>
        </w:rPr>
      </w:pPr>
      <w:r>
        <w:rPr>
          <w:noProof/>
        </w:rPr>
        <w:t xml:space="preserve">Kako se radi o aplikacija koju mogu koristiti samo autorizirane osobe na početku samog dijagrama slučajeva korištenja a tako i same aplikacije se nalazi prijava u sustav. Nakon uspješne prijave odnosno pristupa aplikaciji zaposlenicima se na raspologanje otvaraju sve mogućnosti aplikacije. Što će reći da svi zaposlenici imaju jednaka prava unutar same aplikacije (prava pristupa se dodjeljuju direktno u bazi podataka). Neke osnovne funkcionalnosti aplikacije koje možda i ne treba dodatno pojašanjavati su svakako klasični unos podataka u vidu filmova, članova (ujedno i članarina). Zatim imao opciju posudbe filma gdje zaposlenik može pokrenuti proces posudbe filma nekome članu, suprotno navedenom je vraćanje filma gdje se unose podaci o vraćenim filmovima u videoteku od članova iste. Nadalje, imamo pregled članova, između ostalog tu su i informacije o članarini. Ova </w:t>
      </w:r>
      <w:r>
        <w:rPr>
          <w:noProof/>
        </w:rPr>
        <w:lastRenderedPageBreak/>
        <w:t>mogućnost na dijagramu ima nekoliko prošitenja, to su: Ispis računa za članarinu (prilikom produženja ili učlanjenja) i ažuriranje podataka o članu (promjena adrese, broja telefona i sl.) i/ili članarini (eventualno produženje). Prilikom isteka članarine članovima na email automatski se generira od strane sustava jedna poruka koja ih informira o stanju članarine. Posljenja mogućnost je pregled filmova s tri proširenja: ažuriranje filmova (najčešće promjena broja filmova u skladištu i sl.), pregled svih posuđenih filmova i pregled posuđenih filmova nekoga člana.</w:t>
      </w:r>
    </w:p>
    <w:p w:rsidR="00B43A83" w:rsidRDefault="00B43A83" w:rsidP="00B43A83">
      <w:pPr>
        <w:spacing w:line="360" w:lineRule="auto"/>
        <w:jc w:val="both"/>
        <w:rPr>
          <w:noProof/>
        </w:rPr>
      </w:pPr>
    </w:p>
    <w:p w:rsidR="00681E27" w:rsidRDefault="00681E27" w:rsidP="000B3494">
      <w:pPr>
        <w:pStyle w:val="Tekst"/>
        <w:ind w:firstLine="708"/>
        <w:sectPr w:rsidR="00681E27" w:rsidSect="00ED40C0">
          <w:pgSz w:w="11906" w:h="16838" w:code="9"/>
          <w:pgMar w:top="1418" w:right="1418" w:bottom="1418" w:left="1418" w:header="709" w:footer="709" w:gutter="0"/>
          <w:cols w:space="708"/>
          <w:docGrid w:linePitch="360"/>
        </w:sectPr>
      </w:pPr>
    </w:p>
    <w:p w:rsidR="00681E27" w:rsidRDefault="00D70CAE" w:rsidP="00D70CAE">
      <w:pPr>
        <w:pStyle w:val="Tekst"/>
        <w:ind w:hanging="851"/>
      </w:pPr>
      <w:r>
        <w:rPr>
          <w:noProof/>
        </w:rPr>
        <w:lastRenderedPageBreak/>
        <w:drawing>
          <wp:inline distT="0" distB="0" distL="0" distR="0">
            <wp:extent cx="9991848" cy="5308270"/>
            <wp:effectExtent l="19050" t="0" r="9402" b="0"/>
            <wp:docPr id="6" name="Picture 1" descr="C:\Users\Korisnik\Desktop\Use Cas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Use Case Diagram2.jpg"/>
                    <pic:cNvPicPr>
                      <a:picLocks noChangeAspect="1" noChangeArrowheads="1"/>
                    </pic:cNvPicPr>
                  </pic:nvPicPr>
                  <pic:blipFill>
                    <a:blip r:embed="rId25" cstate="print"/>
                    <a:srcRect/>
                    <a:stretch>
                      <a:fillRect/>
                    </a:stretch>
                  </pic:blipFill>
                  <pic:spPr bwMode="auto">
                    <a:xfrm>
                      <a:off x="0" y="0"/>
                      <a:ext cx="9991848" cy="5308270"/>
                    </a:xfrm>
                    <a:prstGeom prst="rect">
                      <a:avLst/>
                    </a:prstGeom>
                    <a:noFill/>
                    <a:ln w="9525">
                      <a:noFill/>
                      <a:miter lim="800000"/>
                      <a:headEnd/>
                      <a:tailEnd/>
                    </a:ln>
                  </pic:spPr>
                </pic:pic>
              </a:graphicData>
            </a:graphic>
          </wp:inline>
        </w:drawing>
      </w:r>
    </w:p>
    <w:p w:rsidR="00681E27" w:rsidRDefault="00681E27" w:rsidP="00681E27">
      <w:pPr>
        <w:pStyle w:val="Caption"/>
        <w:jc w:val="center"/>
      </w:pPr>
      <w:r>
        <w:t xml:space="preserve">Slika </w:t>
      </w:r>
      <w:fldSimple w:instr=" SEQ Slika \* ARABIC ">
        <w:r w:rsidR="00201ACA">
          <w:rPr>
            <w:noProof/>
          </w:rPr>
          <w:t>16</w:t>
        </w:r>
      </w:fldSimple>
      <w:r>
        <w:t xml:space="preserve"> </w:t>
      </w:r>
      <w:proofErr w:type="spellStart"/>
      <w:r>
        <w:t>Use</w:t>
      </w:r>
      <w:proofErr w:type="spellEnd"/>
      <w:r>
        <w:t xml:space="preserve"> </w:t>
      </w:r>
      <w:proofErr w:type="spellStart"/>
      <w:r>
        <w:t>case</w:t>
      </w:r>
      <w:proofErr w:type="spellEnd"/>
      <w:r>
        <w:t xml:space="preserve"> dijagram</w:t>
      </w:r>
    </w:p>
    <w:p w:rsidR="00B21085" w:rsidRDefault="00B21085" w:rsidP="0058629B">
      <w:pPr>
        <w:pStyle w:val="Caption"/>
        <w:rPr>
          <w:sz w:val="24"/>
          <w:szCs w:val="24"/>
        </w:rPr>
        <w:sectPr w:rsidR="00B21085" w:rsidSect="00681E27">
          <w:pgSz w:w="16838" w:h="11906" w:orient="landscape" w:code="9"/>
          <w:pgMar w:top="1418" w:right="1418" w:bottom="1418" w:left="1418" w:header="709" w:footer="709" w:gutter="0"/>
          <w:cols w:space="708"/>
          <w:docGrid w:linePitch="360"/>
        </w:sectPr>
      </w:pPr>
    </w:p>
    <w:p w:rsidR="00FC0155" w:rsidRDefault="00571CDB" w:rsidP="00B21085">
      <w:pPr>
        <w:pStyle w:val="Heading2"/>
        <w:spacing w:line="360" w:lineRule="auto"/>
      </w:pPr>
      <w:bookmarkStart w:id="35" w:name="_Toc397878600"/>
      <w:r>
        <w:lastRenderedPageBreak/>
        <w:t>5</w:t>
      </w:r>
      <w:r w:rsidR="00B21085">
        <w:t>.2. Dijagrami slijeda</w:t>
      </w:r>
      <w:bookmarkEnd w:id="35"/>
    </w:p>
    <w:p w:rsidR="00B21085" w:rsidRDefault="00B21085" w:rsidP="00B21085">
      <w:pPr>
        <w:spacing w:line="360" w:lineRule="auto"/>
      </w:pPr>
    </w:p>
    <w:p w:rsidR="00B21085" w:rsidRDefault="00B21085" w:rsidP="00B21085">
      <w:pPr>
        <w:spacing w:line="360" w:lineRule="auto"/>
        <w:ind w:firstLine="708"/>
        <w:jc w:val="both"/>
      </w:pPr>
      <w:r>
        <w:t>U nastavku rada ćemo pokazati nekoliko dijagrama slijeda koji u općenitom smislu pokazuju kako pojedini objekt za vrijeme svog „života“ komunicira s ostalim objektima koristeći slijed poruka koje razmjenjuju. Dotične p</w:t>
      </w:r>
      <w:r w:rsidRPr="00652D1C">
        <w:t xml:space="preserve">oruke koje razmjenjuju objekti su prikazane vremenskim slijedom, </w:t>
      </w:r>
      <w:r>
        <w:t xml:space="preserve">i to </w:t>
      </w:r>
      <w:r w:rsidRPr="00652D1C">
        <w:t>odozgo prema dolje.</w:t>
      </w:r>
      <w:r>
        <w:t xml:space="preserve"> Mi smo izdvojili nekoliko dijagrama slijeda iz naših korisničkih slučajeva te ih prezentirali u nastavku rada. Kako ima dosta sličnih (gotovo istih) dijagrama nismo ih sve izdvajali, nego smo tek na njih nekoliko prikazali razmjenu poruka odnosno komunikaciju između zaposlenika, aplikacije i pojedinog modula ukoliko postoji komunikacija i s njim. </w:t>
      </w:r>
    </w:p>
    <w:p w:rsidR="00093F96" w:rsidRDefault="00093F96" w:rsidP="00B21085">
      <w:pPr>
        <w:spacing w:line="360" w:lineRule="auto"/>
        <w:ind w:firstLine="708"/>
        <w:jc w:val="both"/>
        <w:sectPr w:rsidR="00093F96" w:rsidSect="00B21085">
          <w:pgSz w:w="11906" w:h="16838" w:code="9"/>
          <w:pgMar w:top="1418" w:right="1418" w:bottom="1418" w:left="1418" w:header="709" w:footer="709" w:gutter="0"/>
          <w:cols w:space="708"/>
          <w:docGrid w:linePitch="360"/>
        </w:sectPr>
      </w:pPr>
    </w:p>
    <w:p w:rsidR="00093F96" w:rsidRDefault="00093F96" w:rsidP="00093F96">
      <w:pPr>
        <w:spacing w:line="360" w:lineRule="auto"/>
        <w:jc w:val="both"/>
      </w:pPr>
      <w:r w:rsidRPr="00093F96">
        <w:rPr>
          <w:noProof/>
        </w:rPr>
        <w:lastRenderedPageBreak/>
        <w:drawing>
          <wp:inline distT="0" distB="0" distL="0" distR="0">
            <wp:extent cx="8970570" cy="5210972"/>
            <wp:effectExtent l="19050" t="0" r="1980" b="0"/>
            <wp:docPr id="24"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t="3382" b="5314"/>
                    <a:stretch>
                      <a:fillRect/>
                    </a:stretch>
                  </pic:blipFill>
                  <pic:spPr bwMode="auto">
                    <a:xfrm>
                      <a:off x="0" y="0"/>
                      <a:ext cx="8969198" cy="5210175"/>
                    </a:xfrm>
                    <a:prstGeom prst="rect">
                      <a:avLst/>
                    </a:prstGeom>
                    <a:noFill/>
                    <a:ln w="9525">
                      <a:noFill/>
                      <a:miter lim="800000"/>
                      <a:headEnd/>
                      <a:tailEnd/>
                    </a:ln>
                  </pic:spPr>
                </pic:pic>
              </a:graphicData>
            </a:graphic>
          </wp:inline>
        </w:drawing>
      </w:r>
    </w:p>
    <w:p w:rsidR="00093F96" w:rsidRDefault="00093F96" w:rsidP="00093F96">
      <w:pPr>
        <w:pStyle w:val="Caption"/>
        <w:jc w:val="center"/>
      </w:pPr>
      <w:r>
        <w:t xml:space="preserve">Slika </w:t>
      </w:r>
      <w:fldSimple w:instr=" SEQ Slika \* ARABIC ">
        <w:r w:rsidR="00201ACA">
          <w:rPr>
            <w:noProof/>
          </w:rPr>
          <w:t>17</w:t>
        </w:r>
      </w:fldSimple>
      <w:r>
        <w:t xml:space="preserve"> Dijagram slijeda – Pregled članova</w:t>
      </w:r>
    </w:p>
    <w:p w:rsidR="00B21085" w:rsidRDefault="00207234" w:rsidP="00207234">
      <w:pPr>
        <w:spacing w:line="360" w:lineRule="auto"/>
        <w:jc w:val="both"/>
      </w:pPr>
      <w:r w:rsidRPr="00207234">
        <w:rPr>
          <w:noProof/>
        </w:rPr>
        <w:lastRenderedPageBreak/>
        <w:drawing>
          <wp:inline distT="0" distB="0" distL="0" distR="0">
            <wp:extent cx="8911194" cy="5189517"/>
            <wp:effectExtent l="19050" t="0" r="4206" b="0"/>
            <wp:docPr id="25"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b="3636"/>
                    <a:stretch>
                      <a:fillRect/>
                    </a:stretch>
                  </pic:blipFill>
                  <pic:spPr bwMode="auto">
                    <a:xfrm>
                      <a:off x="0" y="0"/>
                      <a:ext cx="8923139" cy="5196473"/>
                    </a:xfrm>
                    <a:prstGeom prst="rect">
                      <a:avLst/>
                    </a:prstGeom>
                    <a:noFill/>
                    <a:ln w="9525">
                      <a:noFill/>
                      <a:miter lim="800000"/>
                      <a:headEnd/>
                      <a:tailEnd/>
                    </a:ln>
                  </pic:spPr>
                </pic:pic>
              </a:graphicData>
            </a:graphic>
          </wp:inline>
        </w:drawing>
      </w:r>
    </w:p>
    <w:p w:rsidR="00802060" w:rsidRDefault="00207234" w:rsidP="00207234">
      <w:pPr>
        <w:pStyle w:val="Caption"/>
        <w:jc w:val="center"/>
        <w:sectPr w:rsidR="00802060" w:rsidSect="00093F96">
          <w:pgSz w:w="16838" w:h="11906" w:orient="landscape" w:code="9"/>
          <w:pgMar w:top="1418" w:right="1418" w:bottom="1418" w:left="1418" w:header="709" w:footer="709" w:gutter="0"/>
          <w:cols w:space="708"/>
          <w:docGrid w:linePitch="360"/>
        </w:sectPr>
      </w:pPr>
      <w:r>
        <w:t xml:space="preserve">Slika </w:t>
      </w:r>
      <w:fldSimple w:instr=" SEQ Slika \* ARABIC ">
        <w:r w:rsidR="00201ACA">
          <w:rPr>
            <w:noProof/>
          </w:rPr>
          <w:t>18</w:t>
        </w:r>
      </w:fldSimple>
      <w:r>
        <w:t xml:space="preserve"> Dijagram slijeda – Pregled posuđenih filmova</w:t>
      </w:r>
      <w:r w:rsidR="007D6644">
        <w:t xml:space="preserve"> pojedinog člana</w:t>
      </w:r>
    </w:p>
    <w:p w:rsidR="00207234" w:rsidRDefault="00802060" w:rsidP="00207234">
      <w:pPr>
        <w:pStyle w:val="Caption"/>
        <w:jc w:val="center"/>
      </w:pPr>
      <w:r w:rsidRPr="00802060">
        <w:rPr>
          <w:noProof/>
        </w:rPr>
        <w:lastRenderedPageBreak/>
        <w:drawing>
          <wp:inline distT="0" distB="0" distL="0" distR="0">
            <wp:extent cx="6156119" cy="5140644"/>
            <wp:effectExtent l="19050" t="0" r="0" b="0"/>
            <wp:docPr id="27"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6159540" cy="5143500"/>
                    </a:xfrm>
                    <a:prstGeom prst="rect">
                      <a:avLst/>
                    </a:prstGeom>
                    <a:noFill/>
                    <a:ln w="9525">
                      <a:noFill/>
                      <a:miter lim="800000"/>
                      <a:headEnd/>
                      <a:tailEnd/>
                    </a:ln>
                  </pic:spPr>
                </pic:pic>
              </a:graphicData>
            </a:graphic>
          </wp:inline>
        </w:drawing>
      </w:r>
    </w:p>
    <w:p w:rsidR="008C4C5F" w:rsidRDefault="00802060" w:rsidP="00802060">
      <w:pPr>
        <w:pStyle w:val="Caption"/>
        <w:jc w:val="center"/>
        <w:sectPr w:rsidR="008C4C5F" w:rsidSect="00802060">
          <w:pgSz w:w="16838" w:h="11906" w:orient="landscape" w:code="9"/>
          <w:pgMar w:top="1418" w:right="1418" w:bottom="1418" w:left="1418" w:header="709" w:footer="709" w:gutter="0"/>
          <w:cols w:space="708"/>
          <w:docGrid w:linePitch="360"/>
        </w:sectPr>
      </w:pPr>
      <w:r>
        <w:t xml:space="preserve">Slika </w:t>
      </w:r>
      <w:fldSimple w:instr=" SEQ Slika \* ARABIC ">
        <w:r w:rsidR="00201ACA">
          <w:rPr>
            <w:noProof/>
          </w:rPr>
          <w:t>19</w:t>
        </w:r>
      </w:fldSimple>
      <w:r>
        <w:t xml:space="preserve"> Dijagram slijeda – Obavještavanje o isteku članarine</w:t>
      </w:r>
    </w:p>
    <w:p w:rsidR="00802060" w:rsidRDefault="00571CDB" w:rsidP="008C4C5F">
      <w:pPr>
        <w:pStyle w:val="Heading2"/>
        <w:spacing w:line="360" w:lineRule="auto"/>
      </w:pPr>
      <w:bookmarkStart w:id="36" w:name="_Toc397878601"/>
      <w:r>
        <w:lastRenderedPageBreak/>
        <w:t>5</w:t>
      </w:r>
      <w:r w:rsidR="008C4C5F">
        <w:t>.3. Dijagram aktivnosti</w:t>
      </w:r>
      <w:bookmarkEnd w:id="36"/>
    </w:p>
    <w:p w:rsidR="008C4C5F" w:rsidRDefault="008C4C5F" w:rsidP="008C4C5F">
      <w:pPr>
        <w:spacing w:line="360" w:lineRule="auto"/>
        <w:ind w:firstLine="708"/>
        <w:jc w:val="both"/>
      </w:pPr>
      <w:r w:rsidRPr="00C7277A">
        <w:rPr>
          <w:noProof/>
        </w:rPr>
        <w:t xml:space="preserve">Dijagram aktivnosti prikazuje mehanizme za određivanje redoslijeda kontrolnih i objektnih tokova među akcijama. Svaka aktivnost prikazuje ponašanje. </w:t>
      </w:r>
      <w:r>
        <w:rPr>
          <w:noProof/>
        </w:rPr>
        <w:t xml:space="preserve">Dobro je ukazati na to da je </w:t>
      </w:r>
      <w:r w:rsidRPr="00A23937">
        <w:rPr>
          <w:noProof/>
        </w:rPr>
        <w:t xml:space="preserve">koristan za analiziranje slučajeva korištenja opisujući njegovu unutarnju logiku. To obuhvaća početak slučaja korištenja, opis što slučaj korištenja radi (slijed aktivnosti od početne do završne točke, paralelno odvijanje aktivnosti točke u kojima se donose odluke i u kojima se tijek posla grana) te završetak slučaja korištenja. </w:t>
      </w:r>
      <w:r>
        <w:t>U nastavku rada se nalaze neki</w:t>
      </w:r>
      <w:r w:rsidR="00DB40A2">
        <w:t xml:space="preserve"> dijagrami </w:t>
      </w:r>
      <w:r>
        <w:t>aktivnosti.</w:t>
      </w:r>
    </w:p>
    <w:p w:rsidR="00DB40A2" w:rsidRDefault="00DB40A2" w:rsidP="008C4C5F">
      <w:pPr>
        <w:spacing w:line="360" w:lineRule="auto"/>
        <w:ind w:firstLine="708"/>
        <w:jc w:val="both"/>
        <w:sectPr w:rsidR="00DB40A2" w:rsidSect="008C4C5F">
          <w:pgSz w:w="11906" w:h="16838" w:code="9"/>
          <w:pgMar w:top="1418" w:right="1418" w:bottom="1418" w:left="1418" w:header="709" w:footer="709" w:gutter="0"/>
          <w:cols w:space="708"/>
          <w:docGrid w:linePitch="360"/>
        </w:sectPr>
      </w:pPr>
    </w:p>
    <w:p w:rsidR="008C4C5F" w:rsidRDefault="003F3114" w:rsidP="008C4C5F">
      <w:pPr>
        <w:spacing w:line="360" w:lineRule="auto"/>
        <w:jc w:val="both"/>
      </w:pPr>
      <w:r>
        <w:rPr>
          <w:noProof/>
        </w:rPr>
        <w:lastRenderedPageBreak/>
        <w:drawing>
          <wp:inline distT="0" distB="0" distL="0" distR="0">
            <wp:extent cx="8889365" cy="4619625"/>
            <wp:effectExtent l="19050" t="0" r="698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8889365" cy="4619625"/>
                    </a:xfrm>
                    <a:prstGeom prst="rect">
                      <a:avLst/>
                    </a:prstGeom>
                    <a:noFill/>
                    <a:ln w="9525">
                      <a:noFill/>
                      <a:miter lim="800000"/>
                      <a:headEnd/>
                      <a:tailEnd/>
                    </a:ln>
                  </pic:spPr>
                </pic:pic>
              </a:graphicData>
            </a:graphic>
          </wp:inline>
        </w:drawing>
      </w:r>
    </w:p>
    <w:p w:rsidR="008C4C5F" w:rsidRDefault="008C4C5F" w:rsidP="008C4C5F">
      <w:pPr>
        <w:pStyle w:val="Caption"/>
        <w:jc w:val="center"/>
      </w:pPr>
      <w:r>
        <w:t xml:space="preserve">Slika </w:t>
      </w:r>
      <w:fldSimple w:instr=" SEQ Slika \* ARABIC ">
        <w:r w:rsidR="00201ACA">
          <w:rPr>
            <w:noProof/>
          </w:rPr>
          <w:t>20</w:t>
        </w:r>
      </w:fldSimple>
      <w:r>
        <w:t xml:space="preserve"> Dijagram aktivnosti – Prijava u sustav</w:t>
      </w:r>
    </w:p>
    <w:p w:rsidR="007A5DBC" w:rsidRDefault="007A5DBC" w:rsidP="007A5DBC">
      <w:pPr>
        <w:sectPr w:rsidR="007A5DBC" w:rsidSect="008C4C5F">
          <w:pgSz w:w="16838" w:h="11906" w:orient="landscape" w:code="9"/>
          <w:pgMar w:top="1418" w:right="1418" w:bottom="1418" w:left="1418" w:header="709" w:footer="709" w:gutter="0"/>
          <w:cols w:space="708"/>
          <w:docGrid w:linePitch="360"/>
        </w:sectPr>
      </w:pPr>
    </w:p>
    <w:p w:rsidR="007A5DBC" w:rsidRPr="007C68A7" w:rsidRDefault="007A5DBC" w:rsidP="007A5DBC">
      <w:pPr>
        <w:tabs>
          <w:tab w:val="left" w:pos="1719"/>
        </w:tabs>
        <w:spacing w:line="360" w:lineRule="auto"/>
        <w:rPr>
          <w:b/>
        </w:rPr>
      </w:pPr>
      <w:r w:rsidRPr="007C68A7">
        <w:rPr>
          <w:b/>
        </w:rPr>
        <w:lastRenderedPageBreak/>
        <w:t>Opis dijagrama:</w:t>
      </w:r>
    </w:p>
    <w:p w:rsidR="007A5DBC" w:rsidRDefault="007A5DBC" w:rsidP="007A5DBC">
      <w:pPr>
        <w:tabs>
          <w:tab w:val="left" w:pos="1719"/>
        </w:tabs>
        <w:spacing w:line="360" w:lineRule="auto"/>
        <w:jc w:val="both"/>
      </w:pPr>
      <w:r>
        <w:t xml:space="preserve">Pokretanjem aplikacije od strane zaposlenika inicijalizira se forma za prijavu, koja se potom prijavljuje i traži unos podataka od zaposlenika. Tu su moguća dva scenarija. Prvi je unos korisničkog imena i lozinke, a drugi odustajanje od prijave a samim time i izlaz iz aplikacije. No, vratimo li se na prvi odabir nakon unosa korisničkog imena i lozinke kreće proces </w:t>
      </w:r>
      <w:proofErr w:type="spellStart"/>
      <w:r>
        <w:t>autentifikacije</w:t>
      </w:r>
      <w:proofErr w:type="spellEnd"/>
      <w:r>
        <w:t xml:space="preserve"> odnosno provjere unesenih podataka u bazi podataka. Točnije, uneseni podaci se privremeno pohranjuju dok se pribavljaju podaci iz baze podataka koji se nakon dohvaćanja određenim algoritmom provjeravaju. U slučaju podudaranja aplikacija nam dopušta daljnji rad s aplikacijom prikazavši omogućenu početnu formu (trenutna forma za prijavu u sustav se </w:t>
      </w:r>
      <w:proofErr w:type="spellStart"/>
      <w:r>
        <w:t>dealocira</w:t>
      </w:r>
      <w:proofErr w:type="spellEnd"/>
      <w:r>
        <w:t>), dok u slučaju pogreške imamo informaciju o pogrešci i moramo ponoviti unos.</w:t>
      </w:r>
    </w:p>
    <w:p w:rsidR="004A7E76" w:rsidRDefault="004A7E76" w:rsidP="007A5DBC">
      <w:pPr>
        <w:rPr>
          <w:b/>
        </w:rPr>
        <w:sectPr w:rsidR="004A7E76" w:rsidSect="007A5DBC">
          <w:pgSz w:w="11906" w:h="16838" w:code="9"/>
          <w:pgMar w:top="1418" w:right="1418" w:bottom="1418" w:left="1418" w:header="709" w:footer="709" w:gutter="0"/>
          <w:cols w:space="708"/>
          <w:docGrid w:linePitch="360"/>
        </w:sectPr>
      </w:pPr>
    </w:p>
    <w:p w:rsidR="007A5DBC" w:rsidRDefault="004A7E76" w:rsidP="007A5DBC">
      <w:pPr>
        <w:rPr>
          <w:b/>
        </w:rPr>
      </w:pPr>
      <w:r w:rsidRPr="004A7E76">
        <w:rPr>
          <w:b/>
          <w:noProof/>
        </w:rPr>
        <w:lastRenderedPageBreak/>
        <w:drawing>
          <wp:inline distT="0" distB="0" distL="0" distR="0">
            <wp:extent cx="8891270" cy="3153640"/>
            <wp:effectExtent l="19050" t="0" r="5080" b="0"/>
            <wp:docPr id="28"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8891270" cy="3153640"/>
                    </a:xfrm>
                    <a:prstGeom prst="rect">
                      <a:avLst/>
                    </a:prstGeom>
                    <a:noFill/>
                    <a:ln w="9525">
                      <a:noFill/>
                      <a:miter lim="800000"/>
                      <a:headEnd/>
                      <a:tailEnd/>
                    </a:ln>
                  </pic:spPr>
                </pic:pic>
              </a:graphicData>
            </a:graphic>
          </wp:inline>
        </w:drawing>
      </w:r>
    </w:p>
    <w:p w:rsidR="004A7E76" w:rsidRDefault="004A7E76" w:rsidP="004A7E76">
      <w:pPr>
        <w:pStyle w:val="Caption"/>
        <w:jc w:val="center"/>
      </w:pPr>
      <w:r>
        <w:t xml:space="preserve">Slika </w:t>
      </w:r>
      <w:fldSimple w:instr=" SEQ Slika \* ARABIC ">
        <w:r w:rsidR="00201ACA">
          <w:rPr>
            <w:noProof/>
          </w:rPr>
          <w:t>21</w:t>
        </w:r>
      </w:fldSimple>
      <w:r>
        <w:t xml:space="preserve"> Dijagram aktivnosti – Obavještavanje o isteku članarine</w:t>
      </w:r>
    </w:p>
    <w:p w:rsidR="004A7E76" w:rsidRDefault="004A7E76" w:rsidP="004A7E76">
      <w:pPr>
        <w:tabs>
          <w:tab w:val="left" w:pos="1719"/>
        </w:tabs>
        <w:spacing w:line="360" w:lineRule="auto"/>
        <w:rPr>
          <w:b/>
        </w:rPr>
      </w:pPr>
    </w:p>
    <w:p w:rsidR="004A7E76" w:rsidRDefault="004A7E76" w:rsidP="004A7E76">
      <w:pPr>
        <w:tabs>
          <w:tab w:val="left" w:pos="1719"/>
        </w:tabs>
        <w:spacing w:line="360" w:lineRule="auto"/>
        <w:rPr>
          <w:b/>
        </w:rPr>
      </w:pPr>
      <w:r w:rsidRPr="007C68A7">
        <w:rPr>
          <w:b/>
        </w:rPr>
        <w:t>Opis dijagrama:</w:t>
      </w:r>
    </w:p>
    <w:p w:rsidR="004A7E76" w:rsidRDefault="004A7E76" w:rsidP="004A7E76">
      <w:pPr>
        <w:tabs>
          <w:tab w:val="left" w:pos="1719"/>
        </w:tabs>
        <w:spacing w:line="360" w:lineRule="auto"/>
        <w:jc w:val="both"/>
      </w:pPr>
      <w:r>
        <w:t xml:space="preserve">Pokretanjem aplikacije, ili djelovanjem nekakvog </w:t>
      </w:r>
      <w:proofErr w:type="spellStart"/>
      <w:r>
        <w:t>timera</w:t>
      </w:r>
      <w:proofErr w:type="spellEnd"/>
      <w:r>
        <w:t xml:space="preserve"> aktivira se automatski funkcija koja provjerava istek članarine članovima. Sve se to odvija daleko od očiju zaposlenika odnosno aplikacija sama to radi bez znanja zaposlenika. Šalje se zahtjev modulu za pregled članova koji zatim dohvaća članove i filtrira ih na način da se pribave samo članovi kojima ističe članarina te im aplikacija šalje jedan automatski generirani mail kako bi ih informirali o tome.</w:t>
      </w:r>
    </w:p>
    <w:p w:rsidR="00201ACA" w:rsidRDefault="00201ACA" w:rsidP="004A7E76">
      <w:pPr>
        <w:tabs>
          <w:tab w:val="left" w:pos="1719"/>
        </w:tabs>
        <w:spacing w:line="360" w:lineRule="auto"/>
        <w:jc w:val="both"/>
        <w:sectPr w:rsidR="00201ACA" w:rsidSect="004A7E76">
          <w:pgSz w:w="16838" w:h="11906" w:orient="landscape" w:code="9"/>
          <w:pgMar w:top="1418" w:right="1418" w:bottom="1418" w:left="1418" w:header="709" w:footer="709" w:gutter="0"/>
          <w:cols w:space="708"/>
          <w:docGrid w:linePitch="360"/>
        </w:sectPr>
      </w:pPr>
    </w:p>
    <w:p w:rsidR="00201ACA" w:rsidRDefault="00571CDB" w:rsidP="00201ACA">
      <w:pPr>
        <w:pStyle w:val="Heading2"/>
      </w:pPr>
      <w:bookmarkStart w:id="37" w:name="_Toc397878602"/>
      <w:r>
        <w:lastRenderedPageBreak/>
        <w:t>5</w:t>
      </w:r>
      <w:r w:rsidR="00201ACA">
        <w:t>.4. Dijagram klasa</w:t>
      </w:r>
      <w:bookmarkEnd w:id="37"/>
    </w:p>
    <w:p w:rsidR="00314DB3" w:rsidRPr="00314DB3" w:rsidRDefault="00314DB3" w:rsidP="00314DB3"/>
    <w:p w:rsidR="00201ACA" w:rsidRDefault="001664D5" w:rsidP="00314DB3">
      <w:pPr>
        <w:ind w:hanging="709"/>
      </w:pPr>
      <w:r>
        <w:rPr>
          <w:noProof/>
        </w:rPr>
        <w:drawing>
          <wp:inline distT="0" distB="0" distL="0" distR="0">
            <wp:extent cx="9821784" cy="5498276"/>
            <wp:effectExtent l="19050" t="0" r="8016" b="0"/>
            <wp:docPr id="11" name="Picture 1" descr="C:\Users\Korisnik\Desktop\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klasa.jpg"/>
                    <pic:cNvPicPr>
                      <a:picLocks noChangeAspect="1" noChangeArrowheads="1"/>
                    </pic:cNvPicPr>
                  </pic:nvPicPr>
                  <pic:blipFill>
                    <a:blip r:embed="rId31" cstate="print"/>
                    <a:srcRect/>
                    <a:stretch>
                      <a:fillRect/>
                    </a:stretch>
                  </pic:blipFill>
                  <pic:spPr bwMode="auto">
                    <a:xfrm>
                      <a:off x="0" y="0"/>
                      <a:ext cx="9831759" cy="5503860"/>
                    </a:xfrm>
                    <a:prstGeom prst="rect">
                      <a:avLst/>
                    </a:prstGeom>
                    <a:noFill/>
                    <a:ln w="9525">
                      <a:noFill/>
                      <a:miter lim="800000"/>
                      <a:headEnd/>
                      <a:tailEnd/>
                    </a:ln>
                  </pic:spPr>
                </pic:pic>
              </a:graphicData>
            </a:graphic>
          </wp:inline>
        </w:drawing>
      </w:r>
    </w:p>
    <w:p w:rsidR="00201ACA" w:rsidRDefault="00201ACA" w:rsidP="00201ACA">
      <w:pPr>
        <w:pStyle w:val="Caption"/>
        <w:jc w:val="center"/>
      </w:pPr>
      <w:r>
        <w:t xml:space="preserve">Slika </w:t>
      </w:r>
      <w:fldSimple w:instr=" SEQ Slika \* ARABIC ">
        <w:r>
          <w:rPr>
            <w:noProof/>
          </w:rPr>
          <w:t>22</w:t>
        </w:r>
      </w:fldSimple>
      <w:r>
        <w:t xml:space="preserve"> Dijagram klasa</w:t>
      </w:r>
    </w:p>
    <w:p w:rsidR="00201ACA" w:rsidRDefault="00201ACA" w:rsidP="00201ACA"/>
    <w:p w:rsidR="00201ACA" w:rsidRDefault="00571CDB" w:rsidP="00201ACA">
      <w:pPr>
        <w:pStyle w:val="Heading2"/>
      </w:pPr>
      <w:bookmarkStart w:id="38" w:name="_Toc397878603"/>
      <w:r>
        <w:t>5</w:t>
      </w:r>
      <w:r w:rsidR="00201ACA">
        <w:t>.5. ERA model</w:t>
      </w:r>
      <w:bookmarkEnd w:id="38"/>
    </w:p>
    <w:p w:rsidR="008337DC" w:rsidRDefault="008337DC" w:rsidP="0074299C"/>
    <w:p w:rsidR="008337DC" w:rsidRPr="0074299C" w:rsidRDefault="008337DC" w:rsidP="0074299C"/>
    <w:p w:rsidR="00201ACA" w:rsidRDefault="00201ACA" w:rsidP="00201ACA">
      <w:r w:rsidRPr="00201ACA">
        <w:rPr>
          <w:noProof/>
        </w:rPr>
        <w:drawing>
          <wp:inline distT="0" distB="0" distL="0" distR="0">
            <wp:extent cx="9092309" cy="4629229"/>
            <wp:effectExtent l="19050" t="0" r="0" b="0"/>
            <wp:docPr id="19" name="Picture 1" descr="C:\Users\Matija\Desktop\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ja\Desktop\era.jpg"/>
                    <pic:cNvPicPr>
                      <a:picLocks noChangeAspect="1" noChangeArrowheads="1"/>
                    </pic:cNvPicPr>
                  </pic:nvPicPr>
                  <pic:blipFill>
                    <a:blip r:embed="rId32" cstate="print"/>
                    <a:stretch>
                      <a:fillRect/>
                    </a:stretch>
                  </pic:blipFill>
                  <pic:spPr bwMode="auto">
                    <a:xfrm>
                      <a:off x="0" y="0"/>
                      <a:ext cx="9108140" cy="4637289"/>
                    </a:xfrm>
                    <a:prstGeom prst="rect">
                      <a:avLst/>
                    </a:prstGeom>
                    <a:noFill/>
                    <a:ln w="9525">
                      <a:noFill/>
                      <a:miter lim="800000"/>
                      <a:headEnd/>
                      <a:tailEnd/>
                    </a:ln>
                  </pic:spPr>
                </pic:pic>
              </a:graphicData>
            </a:graphic>
          </wp:inline>
        </w:drawing>
      </w:r>
    </w:p>
    <w:p w:rsidR="00201ACA" w:rsidRPr="00201ACA" w:rsidRDefault="00201ACA" w:rsidP="00201ACA">
      <w:pPr>
        <w:pStyle w:val="Caption"/>
        <w:jc w:val="center"/>
      </w:pPr>
      <w:r>
        <w:t xml:space="preserve">Slika </w:t>
      </w:r>
      <w:fldSimple w:instr=" SEQ Slika \* ARABIC ">
        <w:r>
          <w:rPr>
            <w:noProof/>
          </w:rPr>
          <w:t>23</w:t>
        </w:r>
      </w:fldSimple>
      <w:r>
        <w:t xml:space="preserve"> ERA model</w:t>
      </w:r>
    </w:p>
    <w:p w:rsidR="004A7E76" w:rsidRPr="004A7E76" w:rsidRDefault="004A7E76" w:rsidP="004A7E76"/>
    <w:p w:rsidR="00B21085" w:rsidRPr="00B21085" w:rsidRDefault="00B21085" w:rsidP="00B21085"/>
    <w:sectPr w:rsidR="00B21085" w:rsidRPr="00B21085" w:rsidSect="00314DB3">
      <w:pgSz w:w="16838" w:h="11906" w:orient="landscape" w:code="9"/>
      <w:pgMar w:top="1134" w:right="1418"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3681" w:rsidRDefault="005B3681">
      <w:r>
        <w:separator/>
      </w:r>
    </w:p>
  </w:endnote>
  <w:endnote w:type="continuationSeparator" w:id="0">
    <w:p w:rsidR="005B3681" w:rsidRDefault="005B368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EE"/>
    <w:family w:val="swiss"/>
    <w:pitch w:val="variable"/>
    <w:sig w:usb0="00000287" w:usb1="00000000" w:usb2="00000000" w:usb3="00000000" w:csb0="0000009F" w:csb1="00000000"/>
  </w:font>
  <w:font w:name="Albertus Extra Bol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B08" w:rsidRDefault="00767EF1" w:rsidP="00617148">
    <w:pPr>
      <w:pStyle w:val="Footer"/>
      <w:jc w:val="center"/>
    </w:pPr>
    <w:r>
      <w:rPr>
        <w:rStyle w:val="PageNumber"/>
      </w:rPr>
      <w:fldChar w:fldCharType="begin"/>
    </w:r>
    <w:r w:rsidR="00557B08">
      <w:rPr>
        <w:rStyle w:val="PageNumber"/>
      </w:rPr>
      <w:instrText xml:space="preserve"> PAGE </w:instrText>
    </w:r>
    <w:r>
      <w:rPr>
        <w:rStyle w:val="PageNumber"/>
      </w:rPr>
      <w:fldChar w:fldCharType="separate"/>
    </w:r>
    <w:r w:rsidR="00E965EE">
      <w:rPr>
        <w:rStyle w:val="PageNumber"/>
        <w:noProof/>
      </w:rPr>
      <w:t>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3681" w:rsidRDefault="005B3681">
      <w:r>
        <w:separator/>
      </w:r>
    </w:p>
  </w:footnote>
  <w:footnote w:type="continuationSeparator" w:id="0">
    <w:p w:rsidR="005B3681" w:rsidRDefault="005B36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B08" w:rsidRDefault="00557B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1">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1B000831"/>
    <w:multiLevelType w:val="hybridMultilevel"/>
    <w:tmpl w:val="CD08632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3">
    <w:nsid w:val="1E9876F1"/>
    <w:multiLevelType w:val="hybridMultilevel"/>
    <w:tmpl w:val="95C6383A"/>
    <w:lvl w:ilvl="0" w:tplc="041A0001">
      <w:start w:val="1"/>
      <w:numFmt w:val="bullet"/>
      <w:lvlText w:val=""/>
      <w:lvlJc w:val="left"/>
      <w:pPr>
        <w:ind w:left="1428" w:hanging="360"/>
      </w:pPr>
      <w:rPr>
        <w:rFonts w:ascii="Symbol" w:hAnsi="Symbol" w:hint="default"/>
      </w:rPr>
    </w:lvl>
    <w:lvl w:ilvl="1" w:tplc="041A0005">
      <w:start w:val="1"/>
      <w:numFmt w:val="bullet"/>
      <w:lvlText w:val=""/>
      <w:lvlJc w:val="left"/>
      <w:pPr>
        <w:ind w:left="2148" w:hanging="360"/>
      </w:pPr>
      <w:rPr>
        <w:rFonts w:ascii="Wingdings" w:hAnsi="Wingdings"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78A241F"/>
    <w:multiLevelType w:val="hybridMultilevel"/>
    <w:tmpl w:val="CB749D6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nsid w:val="31890F50"/>
    <w:multiLevelType w:val="hybridMultilevel"/>
    <w:tmpl w:val="7C183196"/>
    <w:lvl w:ilvl="0" w:tplc="A328C094">
      <w:numFmt w:val="bullet"/>
      <w:lvlText w:val="•"/>
      <w:lvlJc w:val="left"/>
      <w:pPr>
        <w:ind w:left="1413" w:hanging="705"/>
      </w:pPr>
      <w:rPr>
        <w:rFonts w:ascii="Times New Roman" w:eastAsia="Times New Roman" w:hAnsi="Times New Roman" w:cs="Times New Roman"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nsid w:val="34B37E76"/>
    <w:multiLevelType w:val="hybridMultilevel"/>
    <w:tmpl w:val="6C3EE3C4"/>
    <w:lvl w:ilvl="0" w:tplc="041A0001">
      <w:start w:val="1"/>
      <w:numFmt w:val="bullet"/>
      <w:lvlText w:val=""/>
      <w:lvlJc w:val="left"/>
      <w:pPr>
        <w:ind w:left="1413" w:hanging="705"/>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8">
    <w:nsid w:val="36C725D2"/>
    <w:multiLevelType w:val="hybridMultilevel"/>
    <w:tmpl w:val="29D63BDC"/>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9">
    <w:nsid w:val="37975407"/>
    <w:multiLevelType w:val="hybridMultilevel"/>
    <w:tmpl w:val="A2D426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3A016B7A"/>
    <w:multiLevelType w:val="multilevel"/>
    <w:tmpl w:val="AC12DC8C"/>
    <w:numStyleLink w:val="Literatura"/>
  </w:abstractNum>
  <w:abstractNum w:abstractNumId="21">
    <w:nsid w:val="3BAD2C15"/>
    <w:multiLevelType w:val="hybridMultilevel"/>
    <w:tmpl w:val="9CA636D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3ED827D1"/>
    <w:multiLevelType w:val="hybridMultilevel"/>
    <w:tmpl w:val="91D8A8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42E10110"/>
    <w:multiLevelType w:val="hybridMultilevel"/>
    <w:tmpl w:val="C38C87E2"/>
    <w:lvl w:ilvl="0" w:tplc="041A0001">
      <w:start w:val="1"/>
      <w:numFmt w:val="bullet"/>
      <w:lvlText w:val=""/>
      <w:lvlJc w:val="left"/>
      <w:pPr>
        <w:ind w:left="1428" w:hanging="360"/>
      </w:pPr>
      <w:rPr>
        <w:rFonts w:ascii="Symbol" w:hAnsi="Symbol" w:hint="default"/>
      </w:rPr>
    </w:lvl>
    <w:lvl w:ilvl="1" w:tplc="041A0005">
      <w:start w:val="1"/>
      <w:numFmt w:val="bullet"/>
      <w:lvlText w:val=""/>
      <w:lvlJc w:val="left"/>
      <w:pPr>
        <w:ind w:left="2148" w:hanging="360"/>
      </w:pPr>
      <w:rPr>
        <w:rFonts w:ascii="Wingdings" w:hAnsi="Wingdings"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nsid w:val="445B2C21"/>
    <w:multiLevelType w:val="hybridMultilevel"/>
    <w:tmpl w:val="DEF88308"/>
    <w:lvl w:ilvl="0" w:tplc="041A0001">
      <w:start w:val="1"/>
      <w:numFmt w:val="bullet"/>
      <w:lvlText w:val=""/>
      <w:lvlJc w:val="left"/>
      <w:pPr>
        <w:ind w:left="720" w:hanging="360"/>
      </w:pPr>
      <w:rPr>
        <w:rFonts w:ascii="Symbol" w:hAnsi="Symbol" w:hint="default"/>
      </w:rPr>
    </w:lvl>
    <w:lvl w:ilvl="1" w:tplc="DF823D86">
      <w:numFmt w:val="bullet"/>
      <w:lvlText w:val="-"/>
      <w:lvlJc w:val="left"/>
      <w:pPr>
        <w:ind w:left="1440" w:hanging="360"/>
      </w:pPr>
      <w:rPr>
        <w:rFonts w:ascii="Trebuchet MS" w:eastAsia="Times New Roman" w:hAnsi="Trebuchet MS" w:cs="Times New Roman"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5027A0B"/>
    <w:multiLevelType w:val="hybridMultilevel"/>
    <w:tmpl w:val="79621330"/>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8">
    <w:nsid w:val="60946960"/>
    <w:multiLevelType w:val="hybridMultilevel"/>
    <w:tmpl w:val="8AA08E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2E3717F"/>
    <w:multiLevelType w:val="hybridMultilevel"/>
    <w:tmpl w:val="6E8C49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65996E51"/>
    <w:multiLevelType w:val="hybridMultilevel"/>
    <w:tmpl w:val="E3DE59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66B57128"/>
    <w:multiLevelType w:val="hybridMultilevel"/>
    <w:tmpl w:val="A986FC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69832197"/>
    <w:multiLevelType w:val="multilevel"/>
    <w:tmpl w:val="A906C7D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33">
    <w:nsid w:val="71307E18"/>
    <w:multiLevelType w:val="hybridMultilevel"/>
    <w:tmpl w:val="6038C68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4">
    <w:nsid w:val="74361734"/>
    <w:multiLevelType w:val="hybridMultilevel"/>
    <w:tmpl w:val="BEE01F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nsid w:val="75A62592"/>
    <w:multiLevelType w:val="hybridMultilevel"/>
    <w:tmpl w:val="1EFE598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77530C34"/>
    <w:multiLevelType w:val="hybridMultilevel"/>
    <w:tmpl w:val="CFC4240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7919038E"/>
    <w:multiLevelType w:val="hybridMultilevel"/>
    <w:tmpl w:val="CA025088"/>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num w:numId="1">
    <w:abstractNumId w:val="11"/>
  </w:num>
  <w:num w:numId="2">
    <w:abstractNumId w:val="36"/>
  </w:num>
  <w:num w:numId="3">
    <w:abstractNumId w:val="2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4"/>
  </w:num>
  <w:num w:numId="16">
    <w:abstractNumId w:val="26"/>
  </w:num>
  <w:num w:numId="17">
    <w:abstractNumId w:val="20"/>
  </w:num>
  <w:num w:numId="18">
    <w:abstractNumId w:val="30"/>
  </w:num>
  <w:num w:numId="19">
    <w:abstractNumId w:val="37"/>
  </w:num>
  <w:num w:numId="20">
    <w:abstractNumId w:val="38"/>
  </w:num>
  <w:num w:numId="21">
    <w:abstractNumId w:val="28"/>
  </w:num>
  <w:num w:numId="22">
    <w:abstractNumId w:val="22"/>
  </w:num>
  <w:num w:numId="23">
    <w:abstractNumId w:val="19"/>
  </w:num>
  <w:num w:numId="24">
    <w:abstractNumId w:val="31"/>
  </w:num>
  <w:num w:numId="25">
    <w:abstractNumId w:val="29"/>
  </w:num>
  <w:num w:numId="26">
    <w:abstractNumId w:val="24"/>
  </w:num>
  <w:num w:numId="27">
    <w:abstractNumId w:val="34"/>
  </w:num>
  <w:num w:numId="28">
    <w:abstractNumId w:val="33"/>
  </w:num>
  <w:num w:numId="29">
    <w:abstractNumId w:val="35"/>
  </w:num>
  <w:num w:numId="30">
    <w:abstractNumId w:val="12"/>
  </w:num>
  <w:num w:numId="31">
    <w:abstractNumId w:val="16"/>
  </w:num>
  <w:num w:numId="32">
    <w:abstractNumId w:val="17"/>
  </w:num>
  <w:num w:numId="33">
    <w:abstractNumId w:val="27"/>
  </w:num>
  <w:num w:numId="34">
    <w:abstractNumId w:val="18"/>
  </w:num>
  <w:num w:numId="35">
    <w:abstractNumId w:val="32"/>
  </w:num>
  <w:num w:numId="36">
    <w:abstractNumId w:val="15"/>
  </w:num>
  <w:num w:numId="37">
    <w:abstractNumId w:val="13"/>
  </w:num>
  <w:num w:numId="38">
    <w:abstractNumId w:val="23"/>
  </w:num>
  <w:num w:numId="39">
    <w:abstractNumId w:val="2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stylePaneFormatFilter w:val="0004"/>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E86D02"/>
    <w:rsid w:val="000005CF"/>
    <w:rsid w:val="00001231"/>
    <w:rsid w:val="00007BC6"/>
    <w:rsid w:val="000100E1"/>
    <w:rsid w:val="00035F9B"/>
    <w:rsid w:val="00036816"/>
    <w:rsid w:val="00045929"/>
    <w:rsid w:val="00050CC5"/>
    <w:rsid w:val="00051E4E"/>
    <w:rsid w:val="00053BA3"/>
    <w:rsid w:val="00057E0C"/>
    <w:rsid w:val="0006193C"/>
    <w:rsid w:val="00063C66"/>
    <w:rsid w:val="00065656"/>
    <w:rsid w:val="00066DDE"/>
    <w:rsid w:val="00071C12"/>
    <w:rsid w:val="000858A1"/>
    <w:rsid w:val="00086F27"/>
    <w:rsid w:val="00093103"/>
    <w:rsid w:val="00093F96"/>
    <w:rsid w:val="00094EC3"/>
    <w:rsid w:val="00096A85"/>
    <w:rsid w:val="000972E1"/>
    <w:rsid w:val="0009759A"/>
    <w:rsid w:val="00097ECB"/>
    <w:rsid w:val="000A08DE"/>
    <w:rsid w:val="000A4D26"/>
    <w:rsid w:val="000B192E"/>
    <w:rsid w:val="000B2B05"/>
    <w:rsid w:val="000B3494"/>
    <w:rsid w:val="000B4FA2"/>
    <w:rsid w:val="000C37B1"/>
    <w:rsid w:val="000D420A"/>
    <w:rsid w:val="000D43E5"/>
    <w:rsid w:val="000D50C4"/>
    <w:rsid w:val="000E464C"/>
    <w:rsid w:val="000F7123"/>
    <w:rsid w:val="00106BFF"/>
    <w:rsid w:val="001128A5"/>
    <w:rsid w:val="00121144"/>
    <w:rsid w:val="001218F3"/>
    <w:rsid w:val="00122249"/>
    <w:rsid w:val="00127F81"/>
    <w:rsid w:val="00131C7D"/>
    <w:rsid w:val="00133E9D"/>
    <w:rsid w:val="00135EE9"/>
    <w:rsid w:val="001370BA"/>
    <w:rsid w:val="00137C5E"/>
    <w:rsid w:val="001411D6"/>
    <w:rsid w:val="0015064F"/>
    <w:rsid w:val="00153BE0"/>
    <w:rsid w:val="0015486B"/>
    <w:rsid w:val="00154AC8"/>
    <w:rsid w:val="00155BB9"/>
    <w:rsid w:val="00163AED"/>
    <w:rsid w:val="001664D5"/>
    <w:rsid w:val="00167E81"/>
    <w:rsid w:val="00181371"/>
    <w:rsid w:val="00183EC0"/>
    <w:rsid w:val="00186BC6"/>
    <w:rsid w:val="001872EA"/>
    <w:rsid w:val="00194ABB"/>
    <w:rsid w:val="00196136"/>
    <w:rsid w:val="0019653F"/>
    <w:rsid w:val="001A39AE"/>
    <w:rsid w:val="001B7760"/>
    <w:rsid w:val="001C397B"/>
    <w:rsid w:val="001D6F03"/>
    <w:rsid w:val="001E5B9A"/>
    <w:rsid w:val="001F1AC3"/>
    <w:rsid w:val="001F3963"/>
    <w:rsid w:val="001F3AE5"/>
    <w:rsid w:val="00200125"/>
    <w:rsid w:val="00201ACA"/>
    <w:rsid w:val="002046E0"/>
    <w:rsid w:val="00207234"/>
    <w:rsid w:val="00211FF5"/>
    <w:rsid w:val="0021431C"/>
    <w:rsid w:val="00215205"/>
    <w:rsid w:val="00232EFD"/>
    <w:rsid w:val="00234051"/>
    <w:rsid w:val="00234C83"/>
    <w:rsid w:val="0024318A"/>
    <w:rsid w:val="00243926"/>
    <w:rsid w:val="0025162C"/>
    <w:rsid w:val="00251861"/>
    <w:rsid w:val="00251D1A"/>
    <w:rsid w:val="00255371"/>
    <w:rsid w:val="00256EE5"/>
    <w:rsid w:val="002618B6"/>
    <w:rsid w:val="0027169C"/>
    <w:rsid w:val="00282CD5"/>
    <w:rsid w:val="002836C0"/>
    <w:rsid w:val="002858D7"/>
    <w:rsid w:val="0028783B"/>
    <w:rsid w:val="00292EAA"/>
    <w:rsid w:val="00292FA1"/>
    <w:rsid w:val="00296845"/>
    <w:rsid w:val="002A0514"/>
    <w:rsid w:val="002A4925"/>
    <w:rsid w:val="002B1971"/>
    <w:rsid w:val="002B4B7E"/>
    <w:rsid w:val="002C2817"/>
    <w:rsid w:val="002C48FA"/>
    <w:rsid w:val="002C54D4"/>
    <w:rsid w:val="002C779D"/>
    <w:rsid w:val="002D1D56"/>
    <w:rsid w:val="002D368A"/>
    <w:rsid w:val="002D473B"/>
    <w:rsid w:val="002E0165"/>
    <w:rsid w:val="002E12D7"/>
    <w:rsid w:val="002E202E"/>
    <w:rsid w:val="002E208F"/>
    <w:rsid w:val="002E499E"/>
    <w:rsid w:val="002E5020"/>
    <w:rsid w:val="002E6FEB"/>
    <w:rsid w:val="002E723E"/>
    <w:rsid w:val="002E7393"/>
    <w:rsid w:val="002F016A"/>
    <w:rsid w:val="002F15D8"/>
    <w:rsid w:val="002F16A8"/>
    <w:rsid w:val="002F634C"/>
    <w:rsid w:val="002F773E"/>
    <w:rsid w:val="00310BD0"/>
    <w:rsid w:val="00311846"/>
    <w:rsid w:val="00314DB3"/>
    <w:rsid w:val="00315F2C"/>
    <w:rsid w:val="00316087"/>
    <w:rsid w:val="0031724A"/>
    <w:rsid w:val="003202CC"/>
    <w:rsid w:val="00337503"/>
    <w:rsid w:val="00345417"/>
    <w:rsid w:val="003468F5"/>
    <w:rsid w:val="00346929"/>
    <w:rsid w:val="003500A0"/>
    <w:rsid w:val="003515EB"/>
    <w:rsid w:val="00355574"/>
    <w:rsid w:val="00361BA9"/>
    <w:rsid w:val="0036384C"/>
    <w:rsid w:val="00365C1A"/>
    <w:rsid w:val="00370CB0"/>
    <w:rsid w:val="00372556"/>
    <w:rsid w:val="00381C3F"/>
    <w:rsid w:val="0038215B"/>
    <w:rsid w:val="003907CB"/>
    <w:rsid w:val="00391981"/>
    <w:rsid w:val="00396ABC"/>
    <w:rsid w:val="003A19BD"/>
    <w:rsid w:val="003A1A88"/>
    <w:rsid w:val="003A2982"/>
    <w:rsid w:val="003A3858"/>
    <w:rsid w:val="003A6338"/>
    <w:rsid w:val="003A693A"/>
    <w:rsid w:val="003A6BAA"/>
    <w:rsid w:val="003B2A64"/>
    <w:rsid w:val="003C2DB4"/>
    <w:rsid w:val="003C3F07"/>
    <w:rsid w:val="003D64A9"/>
    <w:rsid w:val="003D6F83"/>
    <w:rsid w:val="003D786D"/>
    <w:rsid w:val="003E1D19"/>
    <w:rsid w:val="003F3114"/>
    <w:rsid w:val="003F3260"/>
    <w:rsid w:val="003F3A47"/>
    <w:rsid w:val="003F662A"/>
    <w:rsid w:val="00410031"/>
    <w:rsid w:val="00421251"/>
    <w:rsid w:val="00422E72"/>
    <w:rsid w:val="004311A5"/>
    <w:rsid w:val="004340D0"/>
    <w:rsid w:val="00437740"/>
    <w:rsid w:val="00441C6A"/>
    <w:rsid w:val="00442235"/>
    <w:rsid w:val="0044348B"/>
    <w:rsid w:val="0044494D"/>
    <w:rsid w:val="00464300"/>
    <w:rsid w:val="00467BE2"/>
    <w:rsid w:val="004700D0"/>
    <w:rsid w:val="00473FDE"/>
    <w:rsid w:val="00475D9D"/>
    <w:rsid w:val="00480970"/>
    <w:rsid w:val="00480CC0"/>
    <w:rsid w:val="00482058"/>
    <w:rsid w:val="00482223"/>
    <w:rsid w:val="004852F0"/>
    <w:rsid w:val="00486447"/>
    <w:rsid w:val="00487AD4"/>
    <w:rsid w:val="004930AC"/>
    <w:rsid w:val="00496C58"/>
    <w:rsid w:val="004A2D7E"/>
    <w:rsid w:val="004A7E76"/>
    <w:rsid w:val="004B0228"/>
    <w:rsid w:val="004B42D5"/>
    <w:rsid w:val="004B449D"/>
    <w:rsid w:val="004B6FA6"/>
    <w:rsid w:val="004C17AF"/>
    <w:rsid w:val="004C44B0"/>
    <w:rsid w:val="004C7299"/>
    <w:rsid w:val="004D214B"/>
    <w:rsid w:val="004D604F"/>
    <w:rsid w:val="004D66F6"/>
    <w:rsid w:val="004E2863"/>
    <w:rsid w:val="004E43A6"/>
    <w:rsid w:val="004F289C"/>
    <w:rsid w:val="004F5220"/>
    <w:rsid w:val="004F6C60"/>
    <w:rsid w:val="005002FA"/>
    <w:rsid w:val="005032E4"/>
    <w:rsid w:val="00504DAE"/>
    <w:rsid w:val="005068D6"/>
    <w:rsid w:val="00507CF7"/>
    <w:rsid w:val="005156E3"/>
    <w:rsid w:val="00515BC6"/>
    <w:rsid w:val="00516220"/>
    <w:rsid w:val="005226C5"/>
    <w:rsid w:val="0053493B"/>
    <w:rsid w:val="00534A96"/>
    <w:rsid w:val="0053772D"/>
    <w:rsid w:val="00542598"/>
    <w:rsid w:val="00543127"/>
    <w:rsid w:val="0054639A"/>
    <w:rsid w:val="00551EF4"/>
    <w:rsid w:val="00557B08"/>
    <w:rsid w:val="00565E77"/>
    <w:rsid w:val="00571CDB"/>
    <w:rsid w:val="00585F52"/>
    <w:rsid w:val="0058629B"/>
    <w:rsid w:val="00596AF7"/>
    <w:rsid w:val="005A017C"/>
    <w:rsid w:val="005A121C"/>
    <w:rsid w:val="005A65B3"/>
    <w:rsid w:val="005A6ED2"/>
    <w:rsid w:val="005B3681"/>
    <w:rsid w:val="005B3692"/>
    <w:rsid w:val="005B71CB"/>
    <w:rsid w:val="005B7E4E"/>
    <w:rsid w:val="005C1944"/>
    <w:rsid w:val="005C1F02"/>
    <w:rsid w:val="005C2C13"/>
    <w:rsid w:val="005C37B3"/>
    <w:rsid w:val="005D0E93"/>
    <w:rsid w:val="005E056F"/>
    <w:rsid w:val="005E3D48"/>
    <w:rsid w:val="005E43DA"/>
    <w:rsid w:val="005E7F03"/>
    <w:rsid w:val="005F0120"/>
    <w:rsid w:val="005F1E01"/>
    <w:rsid w:val="00610E21"/>
    <w:rsid w:val="00611F8A"/>
    <w:rsid w:val="00617148"/>
    <w:rsid w:val="0062246B"/>
    <w:rsid w:val="00623638"/>
    <w:rsid w:val="0063246B"/>
    <w:rsid w:val="006401C7"/>
    <w:rsid w:val="006408E3"/>
    <w:rsid w:val="006570BD"/>
    <w:rsid w:val="006606F7"/>
    <w:rsid w:val="00660DC4"/>
    <w:rsid w:val="0066372F"/>
    <w:rsid w:val="006648EA"/>
    <w:rsid w:val="006650FA"/>
    <w:rsid w:val="0067406A"/>
    <w:rsid w:val="006740E1"/>
    <w:rsid w:val="0067492A"/>
    <w:rsid w:val="0067515A"/>
    <w:rsid w:val="006774E1"/>
    <w:rsid w:val="00680404"/>
    <w:rsid w:val="00681E27"/>
    <w:rsid w:val="00693D66"/>
    <w:rsid w:val="00694AE9"/>
    <w:rsid w:val="00695503"/>
    <w:rsid w:val="006A0613"/>
    <w:rsid w:val="006A2502"/>
    <w:rsid w:val="006A677F"/>
    <w:rsid w:val="006B12B3"/>
    <w:rsid w:val="006B1D71"/>
    <w:rsid w:val="006B4FFB"/>
    <w:rsid w:val="006C61EB"/>
    <w:rsid w:val="006D29A2"/>
    <w:rsid w:val="006D3B59"/>
    <w:rsid w:val="006D4732"/>
    <w:rsid w:val="006E286C"/>
    <w:rsid w:val="006F2C52"/>
    <w:rsid w:val="006F5721"/>
    <w:rsid w:val="006F79C8"/>
    <w:rsid w:val="006F7CC8"/>
    <w:rsid w:val="00701881"/>
    <w:rsid w:val="00704FCE"/>
    <w:rsid w:val="00710D9E"/>
    <w:rsid w:val="00713FAD"/>
    <w:rsid w:val="0071511C"/>
    <w:rsid w:val="00717285"/>
    <w:rsid w:val="007256F5"/>
    <w:rsid w:val="0072621D"/>
    <w:rsid w:val="00726EDD"/>
    <w:rsid w:val="0073567D"/>
    <w:rsid w:val="00737264"/>
    <w:rsid w:val="00741239"/>
    <w:rsid w:val="007422BD"/>
    <w:rsid w:val="0074299C"/>
    <w:rsid w:val="00742EE2"/>
    <w:rsid w:val="00745EC7"/>
    <w:rsid w:val="00750235"/>
    <w:rsid w:val="00750855"/>
    <w:rsid w:val="007621A4"/>
    <w:rsid w:val="007644F1"/>
    <w:rsid w:val="00765AD7"/>
    <w:rsid w:val="00765D94"/>
    <w:rsid w:val="00767EF1"/>
    <w:rsid w:val="0078291F"/>
    <w:rsid w:val="00785D02"/>
    <w:rsid w:val="007A3784"/>
    <w:rsid w:val="007A3913"/>
    <w:rsid w:val="007A4C19"/>
    <w:rsid w:val="007A5DBC"/>
    <w:rsid w:val="007A7E04"/>
    <w:rsid w:val="007B13E6"/>
    <w:rsid w:val="007B1EE3"/>
    <w:rsid w:val="007C3EC0"/>
    <w:rsid w:val="007C796B"/>
    <w:rsid w:val="007C7C5F"/>
    <w:rsid w:val="007D0540"/>
    <w:rsid w:val="007D2372"/>
    <w:rsid w:val="007D4C06"/>
    <w:rsid w:val="007D6644"/>
    <w:rsid w:val="007E26A0"/>
    <w:rsid w:val="007E3C2C"/>
    <w:rsid w:val="007F041B"/>
    <w:rsid w:val="007F5C06"/>
    <w:rsid w:val="007F6A02"/>
    <w:rsid w:val="00802060"/>
    <w:rsid w:val="00803257"/>
    <w:rsid w:val="00803FF0"/>
    <w:rsid w:val="008042E7"/>
    <w:rsid w:val="008078A2"/>
    <w:rsid w:val="00807EBA"/>
    <w:rsid w:val="00817934"/>
    <w:rsid w:val="00817CDA"/>
    <w:rsid w:val="00817E24"/>
    <w:rsid w:val="008243D2"/>
    <w:rsid w:val="00824FD2"/>
    <w:rsid w:val="00831F5B"/>
    <w:rsid w:val="008337DC"/>
    <w:rsid w:val="008356DA"/>
    <w:rsid w:val="00835F1D"/>
    <w:rsid w:val="00836CA4"/>
    <w:rsid w:val="00841307"/>
    <w:rsid w:val="00850127"/>
    <w:rsid w:val="00851329"/>
    <w:rsid w:val="0085540E"/>
    <w:rsid w:val="00857045"/>
    <w:rsid w:val="008623D8"/>
    <w:rsid w:val="0086451A"/>
    <w:rsid w:val="00864C8A"/>
    <w:rsid w:val="008678E1"/>
    <w:rsid w:val="008743BA"/>
    <w:rsid w:val="00880648"/>
    <w:rsid w:val="008830BE"/>
    <w:rsid w:val="0088780F"/>
    <w:rsid w:val="00890322"/>
    <w:rsid w:val="00894B0C"/>
    <w:rsid w:val="00894E34"/>
    <w:rsid w:val="008A1300"/>
    <w:rsid w:val="008A2C0D"/>
    <w:rsid w:val="008B206D"/>
    <w:rsid w:val="008B396E"/>
    <w:rsid w:val="008B6FE9"/>
    <w:rsid w:val="008B7D55"/>
    <w:rsid w:val="008C3C22"/>
    <w:rsid w:val="008C4C5F"/>
    <w:rsid w:val="008C7103"/>
    <w:rsid w:val="008D0F02"/>
    <w:rsid w:val="008D25D9"/>
    <w:rsid w:val="008D598C"/>
    <w:rsid w:val="008E1589"/>
    <w:rsid w:val="008F4E51"/>
    <w:rsid w:val="008F6680"/>
    <w:rsid w:val="008F6E7C"/>
    <w:rsid w:val="008F7E87"/>
    <w:rsid w:val="00900C7C"/>
    <w:rsid w:val="00906178"/>
    <w:rsid w:val="00906AD7"/>
    <w:rsid w:val="00912174"/>
    <w:rsid w:val="009154A3"/>
    <w:rsid w:val="009239EF"/>
    <w:rsid w:val="00930003"/>
    <w:rsid w:val="00933D02"/>
    <w:rsid w:val="00935FFB"/>
    <w:rsid w:val="00941973"/>
    <w:rsid w:val="00944526"/>
    <w:rsid w:val="0095156C"/>
    <w:rsid w:val="009552A6"/>
    <w:rsid w:val="00961A88"/>
    <w:rsid w:val="009639A2"/>
    <w:rsid w:val="00964A3E"/>
    <w:rsid w:val="00971774"/>
    <w:rsid w:val="00973DCC"/>
    <w:rsid w:val="00974A77"/>
    <w:rsid w:val="00974F57"/>
    <w:rsid w:val="00974FBB"/>
    <w:rsid w:val="00975118"/>
    <w:rsid w:val="00975C09"/>
    <w:rsid w:val="009829BD"/>
    <w:rsid w:val="00983E4E"/>
    <w:rsid w:val="0098525A"/>
    <w:rsid w:val="00986222"/>
    <w:rsid w:val="00992707"/>
    <w:rsid w:val="00995009"/>
    <w:rsid w:val="009A02CA"/>
    <w:rsid w:val="009A0F4E"/>
    <w:rsid w:val="009A67E4"/>
    <w:rsid w:val="009B6ED1"/>
    <w:rsid w:val="009C0AB9"/>
    <w:rsid w:val="009C2A77"/>
    <w:rsid w:val="009C4D97"/>
    <w:rsid w:val="009C4EE7"/>
    <w:rsid w:val="009C6DBC"/>
    <w:rsid w:val="009C766A"/>
    <w:rsid w:val="009D2E48"/>
    <w:rsid w:val="009D53E5"/>
    <w:rsid w:val="009D6608"/>
    <w:rsid w:val="009E75E8"/>
    <w:rsid w:val="009F2C8D"/>
    <w:rsid w:val="009F45D5"/>
    <w:rsid w:val="00A072C2"/>
    <w:rsid w:val="00A13107"/>
    <w:rsid w:val="00A1386C"/>
    <w:rsid w:val="00A20EFB"/>
    <w:rsid w:val="00A22A59"/>
    <w:rsid w:val="00A22AE3"/>
    <w:rsid w:val="00A24EB4"/>
    <w:rsid w:val="00A45634"/>
    <w:rsid w:val="00A53183"/>
    <w:rsid w:val="00A538BF"/>
    <w:rsid w:val="00A63C8F"/>
    <w:rsid w:val="00A71EBD"/>
    <w:rsid w:val="00A84985"/>
    <w:rsid w:val="00A85100"/>
    <w:rsid w:val="00A8539C"/>
    <w:rsid w:val="00A86D64"/>
    <w:rsid w:val="00A93EE8"/>
    <w:rsid w:val="00AA1A43"/>
    <w:rsid w:val="00AA323D"/>
    <w:rsid w:val="00AA6B9D"/>
    <w:rsid w:val="00AA6E84"/>
    <w:rsid w:val="00AA6F03"/>
    <w:rsid w:val="00AA762C"/>
    <w:rsid w:val="00AB0AC2"/>
    <w:rsid w:val="00AB2055"/>
    <w:rsid w:val="00AB5E9F"/>
    <w:rsid w:val="00AB72C9"/>
    <w:rsid w:val="00AC1032"/>
    <w:rsid w:val="00AC28F8"/>
    <w:rsid w:val="00AC43D5"/>
    <w:rsid w:val="00AD13D7"/>
    <w:rsid w:val="00AD19F2"/>
    <w:rsid w:val="00AD4E9A"/>
    <w:rsid w:val="00AD6E36"/>
    <w:rsid w:val="00AE188A"/>
    <w:rsid w:val="00AE6548"/>
    <w:rsid w:val="00AF242E"/>
    <w:rsid w:val="00AF36B6"/>
    <w:rsid w:val="00AF64EF"/>
    <w:rsid w:val="00AF7AEF"/>
    <w:rsid w:val="00B01AEF"/>
    <w:rsid w:val="00B03211"/>
    <w:rsid w:val="00B06AC3"/>
    <w:rsid w:val="00B21085"/>
    <w:rsid w:val="00B239CC"/>
    <w:rsid w:val="00B2584F"/>
    <w:rsid w:val="00B27E32"/>
    <w:rsid w:val="00B339A4"/>
    <w:rsid w:val="00B3579A"/>
    <w:rsid w:val="00B35F08"/>
    <w:rsid w:val="00B43A83"/>
    <w:rsid w:val="00B46AF4"/>
    <w:rsid w:val="00B556E5"/>
    <w:rsid w:val="00B609EF"/>
    <w:rsid w:val="00B65C3B"/>
    <w:rsid w:val="00B67D1D"/>
    <w:rsid w:val="00B71C5B"/>
    <w:rsid w:val="00B725A4"/>
    <w:rsid w:val="00B734F4"/>
    <w:rsid w:val="00B74352"/>
    <w:rsid w:val="00B75C28"/>
    <w:rsid w:val="00B822D2"/>
    <w:rsid w:val="00B830F6"/>
    <w:rsid w:val="00B85D76"/>
    <w:rsid w:val="00B94AFE"/>
    <w:rsid w:val="00BA5987"/>
    <w:rsid w:val="00BA7F19"/>
    <w:rsid w:val="00BB31DC"/>
    <w:rsid w:val="00BB4EC4"/>
    <w:rsid w:val="00BB52F6"/>
    <w:rsid w:val="00BB7A3E"/>
    <w:rsid w:val="00BB7CCA"/>
    <w:rsid w:val="00BC2347"/>
    <w:rsid w:val="00BC5492"/>
    <w:rsid w:val="00BD0DB2"/>
    <w:rsid w:val="00BD423B"/>
    <w:rsid w:val="00BD5D0C"/>
    <w:rsid w:val="00BD7348"/>
    <w:rsid w:val="00BE4FD4"/>
    <w:rsid w:val="00BE712A"/>
    <w:rsid w:val="00BE741E"/>
    <w:rsid w:val="00BE7A19"/>
    <w:rsid w:val="00BF0DDE"/>
    <w:rsid w:val="00C026AE"/>
    <w:rsid w:val="00C02BB4"/>
    <w:rsid w:val="00C02E2D"/>
    <w:rsid w:val="00C05C9D"/>
    <w:rsid w:val="00C15E05"/>
    <w:rsid w:val="00C16A2B"/>
    <w:rsid w:val="00C17400"/>
    <w:rsid w:val="00C24244"/>
    <w:rsid w:val="00C25B85"/>
    <w:rsid w:val="00C25C12"/>
    <w:rsid w:val="00C27D89"/>
    <w:rsid w:val="00C424CD"/>
    <w:rsid w:val="00C442F1"/>
    <w:rsid w:val="00C508F5"/>
    <w:rsid w:val="00C50BFE"/>
    <w:rsid w:val="00C53151"/>
    <w:rsid w:val="00C5679A"/>
    <w:rsid w:val="00C63C74"/>
    <w:rsid w:val="00C70E0A"/>
    <w:rsid w:val="00C7561D"/>
    <w:rsid w:val="00C7728A"/>
    <w:rsid w:val="00C80990"/>
    <w:rsid w:val="00C82834"/>
    <w:rsid w:val="00C8692D"/>
    <w:rsid w:val="00C963C8"/>
    <w:rsid w:val="00CA7FB4"/>
    <w:rsid w:val="00CB3434"/>
    <w:rsid w:val="00CB404D"/>
    <w:rsid w:val="00CC0024"/>
    <w:rsid w:val="00CC096B"/>
    <w:rsid w:val="00CC5D6B"/>
    <w:rsid w:val="00CD2169"/>
    <w:rsid w:val="00CD6AF8"/>
    <w:rsid w:val="00CE5A8C"/>
    <w:rsid w:val="00CE689E"/>
    <w:rsid w:val="00CF1B6A"/>
    <w:rsid w:val="00CF22D0"/>
    <w:rsid w:val="00CF2D98"/>
    <w:rsid w:val="00D00072"/>
    <w:rsid w:val="00D00817"/>
    <w:rsid w:val="00D02064"/>
    <w:rsid w:val="00D02C2C"/>
    <w:rsid w:val="00D05DBD"/>
    <w:rsid w:val="00D10B45"/>
    <w:rsid w:val="00D205F1"/>
    <w:rsid w:val="00D37E76"/>
    <w:rsid w:val="00D4071E"/>
    <w:rsid w:val="00D408D1"/>
    <w:rsid w:val="00D442DD"/>
    <w:rsid w:val="00D556B5"/>
    <w:rsid w:val="00D5590B"/>
    <w:rsid w:val="00D5608D"/>
    <w:rsid w:val="00D62200"/>
    <w:rsid w:val="00D6296B"/>
    <w:rsid w:val="00D70CAE"/>
    <w:rsid w:val="00D73700"/>
    <w:rsid w:val="00D76E3C"/>
    <w:rsid w:val="00D8087A"/>
    <w:rsid w:val="00D83421"/>
    <w:rsid w:val="00D85D7F"/>
    <w:rsid w:val="00D87953"/>
    <w:rsid w:val="00D87B3E"/>
    <w:rsid w:val="00D91984"/>
    <w:rsid w:val="00D97514"/>
    <w:rsid w:val="00D97772"/>
    <w:rsid w:val="00DA1C3C"/>
    <w:rsid w:val="00DA274A"/>
    <w:rsid w:val="00DA4703"/>
    <w:rsid w:val="00DB2AB0"/>
    <w:rsid w:val="00DB40A2"/>
    <w:rsid w:val="00DB58FA"/>
    <w:rsid w:val="00DB77E7"/>
    <w:rsid w:val="00DC0930"/>
    <w:rsid w:val="00DC5966"/>
    <w:rsid w:val="00DD0382"/>
    <w:rsid w:val="00DD0798"/>
    <w:rsid w:val="00DD2AC3"/>
    <w:rsid w:val="00DD53FE"/>
    <w:rsid w:val="00DD7818"/>
    <w:rsid w:val="00DE0D33"/>
    <w:rsid w:val="00DE315E"/>
    <w:rsid w:val="00DE3A81"/>
    <w:rsid w:val="00DE3CE4"/>
    <w:rsid w:val="00DF3D03"/>
    <w:rsid w:val="00DF59D7"/>
    <w:rsid w:val="00DF6FFE"/>
    <w:rsid w:val="00E046B4"/>
    <w:rsid w:val="00E06D29"/>
    <w:rsid w:val="00E14118"/>
    <w:rsid w:val="00E14255"/>
    <w:rsid w:val="00E16595"/>
    <w:rsid w:val="00E23AE7"/>
    <w:rsid w:val="00E24372"/>
    <w:rsid w:val="00E33625"/>
    <w:rsid w:val="00E36925"/>
    <w:rsid w:val="00E423CC"/>
    <w:rsid w:val="00E71298"/>
    <w:rsid w:val="00E7450A"/>
    <w:rsid w:val="00E8077A"/>
    <w:rsid w:val="00E82887"/>
    <w:rsid w:val="00E86D02"/>
    <w:rsid w:val="00E9063E"/>
    <w:rsid w:val="00E93A08"/>
    <w:rsid w:val="00E965EE"/>
    <w:rsid w:val="00E965FF"/>
    <w:rsid w:val="00E966C2"/>
    <w:rsid w:val="00EA0AFB"/>
    <w:rsid w:val="00EA593E"/>
    <w:rsid w:val="00EB0CE7"/>
    <w:rsid w:val="00EC3FB6"/>
    <w:rsid w:val="00EC51A7"/>
    <w:rsid w:val="00EC65C2"/>
    <w:rsid w:val="00EC6978"/>
    <w:rsid w:val="00EC7EBF"/>
    <w:rsid w:val="00ED2F0B"/>
    <w:rsid w:val="00ED40C0"/>
    <w:rsid w:val="00ED57CE"/>
    <w:rsid w:val="00ED5E6C"/>
    <w:rsid w:val="00EE248C"/>
    <w:rsid w:val="00EE5C33"/>
    <w:rsid w:val="00EE6D53"/>
    <w:rsid w:val="00EF1BFA"/>
    <w:rsid w:val="00EF5B27"/>
    <w:rsid w:val="00EF603A"/>
    <w:rsid w:val="00EF6CAD"/>
    <w:rsid w:val="00EF6DBF"/>
    <w:rsid w:val="00F016F7"/>
    <w:rsid w:val="00F05D12"/>
    <w:rsid w:val="00F07A14"/>
    <w:rsid w:val="00F12E36"/>
    <w:rsid w:val="00F139A2"/>
    <w:rsid w:val="00F156C8"/>
    <w:rsid w:val="00F1594E"/>
    <w:rsid w:val="00F16572"/>
    <w:rsid w:val="00F17972"/>
    <w:rsid w:val="00F23B12"/>
    <w:rsid w:val="00F2504D"/>
    <w:rsid w:val="00F273D7"/>
    <w:rsid w:val="00F274B4"/>
    <w:rsid w:val="00F27876"/>
    <w:rsid w:val="00F345DB"/>
    <w:rsid w:val="00F442F1"/>
    <w:rsid w:val="00F450AD"/>
    <w:rsid w:val="00F46728"/>
    <w:rsid w:val="00F50FC7"/>
    <w:rsid w:val="00F56D7F"/>
    <w:rsid w:val="00F702EA"/>
    <w:rsid w:val="00F72F67"/>
    <w:rsid w:val="00F80CBD"/>
    <w:rsid w:val="00F814A0"/>
    <w:rsid w:val="00F82F37"/>
    <w:rsid w:val="00F83560"/>
    <w:rsid w:val="00F94C5C"/>
    <w:rsid w:val="00F97B7D"/>
    <w:rsid w:val="00FA650F"/>
    <w:rsid w:val="00FA7FCC"/>
    <w:rsid w:val="00FB3B02"/>
    <w:rsid w:val="00FC0155"/>
    <w:rsid w:val="00FE046A"/>
    <w:rsid w:val="00FE1C80"/>
    <w:rsid w:val="00FE1FAA"/>
    <w:rsid w:val="00FE2732"/>
    <w:rsid w:val="00FE3840"/>
    <w:rsid w:val="00FF0DCC"/>
    <w:rsid w:val="00FF2ADD"/>
    <w:rsid w:val="00FF5E04"/>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Body Text Indent" w:uiPriority="99"/>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4118"/>
    <w:rPr>
      <w:sz w:val="24"/>
      <w:szCs w:val="24"/>
    </w:rPr>
  </w:style>
  <w:style w:type="paragraph" w:styleId="Heading1">
    <w:name w:val="heading 1"/>
    <w:basedOn w:val="Normal"/>
    <w:next w:val="Normal"/>
    <w:link w:val="Heading1Char"/>
    <w:uiPriority w:val="9"/>
    <w:qFormat/>
    <w:rsid w:val="009C0AB9"/>
    <w:pPr>
      <w:keepNext/>
      <w:jc w:val="center"/>
      <w:outlineLvl w:val="0"/>
    </w:pPr>
    <w:rPr>
      <w:rFonts w:ascii="Albertus Extra Bold" w:hAnsi="Albertus Extra Bold"/>
      <w:b/>
      <w:bCs/>
      <w:sz w:val="32"/>
    </w:rPr>
  </w:style>
  <w:style w:type="paragraph" w:styleId="Heading2">
    <w:name w:val="heading 2"/>
    <w:basedOn w:val="Normal"/>
    <w:next w:val="Normal"/>
    <w:link w:val="Heading2Char"/>
    <w:uiPriority w:val="9"/>
    <w:qFormat/>
    <w:rsid w:val="006408E3"/>
    <w:pPr>
      <w:keepNext/>
      <w:outlineLvl w:val="1"/>
    </w:pPr>
    <w:rPr>
      <w:rFonts w:ascii="Arial" w:hAnsi="Arial"/>
      <w:b/>
      <w:bCs/>
      <w:sz w:val="28"/>
    </w:rPr>
  </w:style>
  <w:style w:type="paragraph" w:styleId="Heading3">
    <w:name w:val="heading 3"/>
    <w:basedOn w:val="Normal"/>
    <w:next w:val="Normal"/>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link w:val="BodyTextIndentChar"/>
    <w:uiPriority w:val="99"/>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semiHidden/>
    <w:rsid w:val="004C7299"/>
    <w:rPr>
      <w:i/>
      <w:iCs/>
    </w:rPr>
  </w:style>
  <w:style w:type="character" w:styleId="HTMLCode">
    <w:name w:val="HTML Code"/>
    <w:semiHidden/>
    <w:rsid w:val="004C7299"/>
    <w:rPr>
      <w:rFonts w:ascii="Courier New" w:hAnsi="Courier New" w:cs="Courier New"/>
      <w:sz w:val="20"/>
      <w:szCs w:val="20"/>
    </w:rPr>
  </w:style>
  <w:style w:type="character" w:styleId="HTMLDefinition">
    <w:name w:val="HTML Definition"/>
    <w:semiHidden/>
    <w:rsid w:val="004C7299"/>
    <w:rPr>
      <w:i/>
      <w:iCs/>
    </w:rPr>
  </w:style>
  <w:style w:type="character" w:styleId="HTMLKeyboard">
    <w:name w:val="HTML Keyboard"/>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semiHidden/>
    <w:rsid w:val="004C7299"/>
    <w:rPr>
      <w:rFonts w:ascii="Courier New" w:hAnsi="Courier New" w:cs="Courier New"/>
    </w:rPr>
  </w:style>
  <w:style w:type="character" w:styleId="HTMLTypewriter">
    <w:name w:val="HTML Typewriter"/>
    <w:semiHidden/>
    <w:rsid w:val="004C7299"/>
    <w:rPr>
      <w:rFonts w:ascii="Courier New" w:hAnsi="Courier New" w:cs="Courier New"/>
      <w:sz w:val="20"/>
      <w:szCs w:val="20"/>
    </w:rPr>
  </w:style>
  <w:style w:type="character" w:styleId="HTMLVariable">
    <w:name w:val="HTML Variable"/>
    <w:semiHidden/>
    <w:rsid w:val="004C7299"/>
    <w:rPr>
      <w:i/>
      <w:iCs/>
    </w:rPr>
  </w:style>
  <w:style w:type="character" w:styleId="Hyperlink">
    <w:name w:val="Hyperlink"/>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uiPriority w:val="22"/>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link w:val="TekstChar"/>
    <w:qFormat/>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NoList"/>
    <w:rsid w:val="00B725A4"/>
    <w:pPr>
      <w:numPr>
        <w:numId w:val="16"/>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link w:val="FootnoteText"/>
    <w:rsid w:val="00745EC7"/>
    <w:rPr>
      <w:lang w:val="hr-HR" w:eastAsia="hr-HR" w:bidi="ar-SA"/>
    </w:rPr>
  </w:style>
  <w:style w:type="character" w:customStyle="1" w:styleId="TekstfusnoteChar">
    <w:name w:val="Tekst fusnote Char"/>
    <w:basedOn w:val="FootnoteTextChar"/>
    <w:link w:val="Tekstfusnote1"/>
    <w:rsid w:val="00745EC7"/>
  </w:style>
  <w:style w:type="character" w:customStyle="1" w:styleId="Heading2Char">
    <w:name w:val="Heading 2 Char"/>
    <w:link w:val="Heading2"/>
    <w:uiPriority w:val="9"/>
    <w:rsid w:val="006408E3"/>
    <w:rPr>
      <w:rFonts w:ascii="Arial" w:hAnsi="Arial"/>
      <w:b/>
      <w:bCs/>
      <w:sz w:val="28"/>
      <w:szCs w:val="24"/>
    </w:rPr>
  </w:style>
  <w:style w:type="character" w:customStyle="1" w:styleId="Heading1Char">
    <w:name w:val="Heading 1 Char"/>
    <w:link w:val="Heading1"/>
    <w:uiPriority w:val="9"/>
    <w:rsid w:val="006774E1"/>
    <w:rPr>
      <w:rFonts w:ascii="Albertus Extra Bold" w:hAnsi="Albertus Extra Bold"/>
      <w:b/>
      <w:bCs/>
      <w:sz w:val="32"/>
      <w:szCs w:val="24"/>
    </w:rPr>
  </w:style>
  <w:style w:type="paragraph" w:styleId="BalloonText">
    <w:name w:val="Balloon Text"/>
    <w:basedOn w:val="Normal"/>
    <w:link w:val="BalloonTextChar"/>
    <w:rsid w:val="00163AED"/>
    <w:rPr>
      <w:rFonts w:ascii="Tahoma" w:hAnsi="Tahoma"/>
      <w:sz w:val="16"/>
      <w:szCs w:val="16"/>
    </w:rPr>
  </w:style>
  <w:style w:type="character" w:customStyle="1" w:styleId="BalloonTextChar">
    <w:name w:val="Balloon Text Char"/>
    <w:link w:val="BalloonText"/>
    <w:rsid w:val="00163AED"/>
    <w:rPr>
      <w:rFonts w:ascii="Tahoma" w:hAnsi="Tahoma" w:cs="Tahoma"/>
      <w:sz w:val="16"/>
      <w:szCs w:val="16"/>
    </w:rPr>
  </w:style>
  <w:style w:type="character" w:customStyle="1" w:styleId="BodyTextIndentChar">
    <w:name w:val="Body Text Indent Char"/>
    <w:link w:val="BodyTextIndent"/>
    <w:uiPriority w:val="99"/>
    <w:locked/>
    <w:rsid w:val="00F274B4"/>
    <w:rPr>
      <w:sz w:val="24"/>
      <w:szCs w:val="24"/>
    </w:rPr>
  </w:style>
  <w:style w:type="paragraph" w:styleId="TOCHeading">
    <w:name w:val="TOC Heading"/>
    <w:basedOn w:val="Heading1"/>
    <w:next w:val="Normal"/>
    <w:uiPriority w:val="39"/>
    <w:semiHidden/>
    <w:unhideWhenUsed/>
    <w:qFormat/>
    <w:rsid w:val="007B13E6"/>
    <w:pPr>
      <w:keepLines/>
      <w:spacing w:before="480" w:line="276" w:lineRule="auto"/>
      <w:jc w:val="left"/>
      <w:outlineLvl w:val="9"/>
    </w:pPr>
    <w:rPr>
      <w:rFonts w:ascii="Cambria" w:hAnsi="Cambria"/>
      <w:color w:val="365F91"/>
      <w:sz w:val="28"/>
      <w:szCs w:val="28"/>
      <w:lang w:val="en-US" w:eastAsia="en-US"/>
    </w:rPr>
  </w:style>
  <w:style w:type="table" w:customStyle="1" w:styleId="LightShading-Accent11">
    <w:name w:val="Light Shading - Accent 11"/>
    <w:basedOn w:val="TableNormal"/>
    <w:uiPriority w:val="60"/>
    <w:rsid w:val="00E9063E"/>
    <w:rPr>
      <w:color w:val="1F497D"/>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rsid w:val="00DB77E7"/>
    <w:pPr>
      <w:autoSpaceDE w:val="0"/>
      <w:autoSpaceDN w:val="0"/>
      <w:adjustRightInd w:val="0"/>
    </w:pPr>
    <w:rPr>
      <w:color w:val="000000"/>
      <w:sz w:val="24"/>
      <w:szCs w:val="24"/>
    </w:rPr>
  </w:style>
  <w:style w:type="character" w:customStyle="1" w:styleId="TekstChar">
    <w:name w:val="Tekst Char"/>
    <w:link w:val="Tekst"/>
    <w:rsid w:val="00F56D7F"/>
    <w:rPr>
      <w:sz w:val="24"/>
      <w:szCs w:val="24"/>
    </w:rPr>
  </w:style>
  <w:style w:type="paragraph" w:styleId="ListParagraph">
    <w:name w:val="List Paragraph"/>
    <w:basedOn w:val="Normal"/>
    <w:uiPriority w:val="34"/>
    <w:qFormat/>
    <w:rsid w:val="00200125"/>
    <w:pPr>
      <w:spacing w:after="200" w:line="276" w:lineRule="auto"/>
      <w:ind w:left="720"/>
      <w:contextualSpacing/>
    </w:pPr>
    <w:rPr>
      <w:rFonts w:eastAsia="Calibri"/>
      <w:szCs w:val="22"/>
      <w:lang w:eastAsia="en-US"/>
    </w:rPr>
  </w:style>
  <w:style w:type="table" w:styleId="LightShading-Accent2">
    <w:name w:val="Light Shading Accent 2"/>
    <w:basedOn w:val="TableNormal"/>
    <w:uiPriority w:val="60"/>
    <w:rsid w:val="004B6FA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Accent4">
    <w:name w:val="Light Grid Accent 4"/>
    <w:basedOn w:val="TableNormal"/>
    <w:uiPriority w:val="62"/>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List-Accent3">
    <w:name w:val="Light List Accent 3"/>
    <w:basedOn w:val="TableNormal"/>
    <w:uiPriority w:val="61"/>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2">
    <w:name w:val="Medium Shading 1 Accent 2"/>
    <w:basedOn w:val="TableNormal"/>
    <w:uiPriority w:val="63"/>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List1-Accent2">
    <w:name w:val="Medium List 1 Accent 2"/>
    <w:basedOn w:val="TableNormal"/>
    <w:uiPriority w:val="65"/>
    <w:rsid w:val="007A7E04"/>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List-Accent5">
    <w:name w:val="Light List Accent 5"/>
    <w:basedOn w:val="TableNormal"/>
    <w:uiPriority w:val="61"/>
    <w:rsid w:val="00CB404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FOINaslov1">
    <w:name w:val="FOI Naslov 1"/>
    <w:basedOn w:val="Normal"/>
    <w:autoRedefine/>
    <w:qFormat/>
    <w:rsid w:val="00FC0155"/>
    <w:pPr>
      <w:tabs>
        <w:tab w:val="left" w:pos="426"/>
      </w:tabs>
      <w:spacing w:after="240"/>
      <w:jc w:val="center"/>
    </w:pPr>
    <w:rPr>
      <w:b/>
      <w:bCs/>
      <w:sz w:val="36"/>
    </w:rPr>
  </w:style>
  <w:style w:type="paragraph" w:customStyle="1" w:styleId="FOINaslov2">
    <w:name w:val="FOI Naslov 2"/>
    <w:basedOn w:val="ListParagraph"/>
    <w:link w:val="FOINaslov2Char"/>
    <w:qFormat/>
    <w:rsid w:val="006408E3"/>
    <w:pPr>
      <w:numPr>
        <w:ilvl w:val="1"/>
        <w:numId w:val="35"/>
      </w:numPr>
      <w:spacing w:after="0" w:line="240" w:lineRule="auto"/>
      <w:ind w:left="720" w:firstLine="0"/>
    </w:pPr>
    <w:rPr>
      <w:rFonts w:eastAsia="Times New Roman"/>
      <w:szCs w:val="24"/>
      <w:lang w:eastAsia="hr-HR"/>
    </w:rPr>
  </w:style>
  <w:style w:type="paragraph" w:customStyle="1" w:styleId="FOINaslov3">
    <w:name w:val="FOI Naslov 3"/>
    <w:basedOn w:val="ListParagraph"/>
    <w:link w:val="FOINaslov3Char"/>
    <w:qFormat/>
    <w:rsid w:val="006408E3"/>
    <w:pPr>
      <w:numPr>
        <w:ilvl w:val="2"/>
        <w:numId w:val="35"/>
      </w:numPr>
      <w:spacing w:after="0" w:line="240" w:lineRule="auto"/>
      <w:ind w:left="720" w:firstLine="0"/>
    </w:pPr>
    <w:rPr>
      <w:rFonts w:eastAsia="Times New Roman"/>
      <w:szCs w:val="24"/>
      <w:lang w:eastAsia="hr-HR"/>
    </w:rPr>
  </w:style>
  <w:style w:type="paragraph" w:customStyle="1" w:styleId="FOINaslov4">
    <w:name w:val="FOI Naslov 4"/>
    <w:basedOn w:val="ListParagraph"/>
    <w:qFormat/>
    <w:rsid w:val="006408E3"/>
    <w:pPr>
      <w:numPr>
        <w:ilvl w:val="3"/>
        <w:numId w:val="35"/>
      </w:numPr>
      <w:spacing w:after="0" w:line="240" w:lineRule="auto"/>
      <w:ind w:left="720" w:firstLine="0"/>
    </w:pPr>
    <w:rPr>
      <w:rFonts w:eastAsia="Times New Roman"/>
      <w:szCs w:val="24"/>
      <w:lang w:eastAsia="hr-HR"/>
    </w:rPr>
  </w:style>
  <w:style w:type="character" w:customStyle="1" w:styleId="FOINaslov3Char">
    <w:name w:val="FOI Naslov 3 Char"/>
    <w:basedOn w:val="DefaultParagraphFont"/>
    <w:link w:val="FOINaslov3"/>
    <w:rsid w:val="006408E3"/>
    <w:rPr>
      <w:sz w:val="24"/>
      <w:szCs w:val="24"/>
    </w:rPr>
  </w:style>
  <w:style w:type="character" w:customStyle="1" w:styleId="FOINaslov2Char">
    <w:name w:val="FOI Naslov 2 Char"/>
    <w:basedOn w:val="DefaultParagraphFont"/>
    <w:link w:val="FOINaslov2"/>
    <w:rsid w:val="006408E3"/>
    <w:rPr>
      <w:sz w:val="24"/>
      <w:szCs w:val="24"/>
    </w:rPr>
  </w:style>
  <w:style w:type="paragraph" w:styleId="NoSpacing">
    <w:name w:val="No Spacing"/>
    <w:uiPriority w:val="1"/>
    <w:qFormat/>
    <w:rsid w:val="00EC3FB6"/>
    <w:rPr>
      <w:sz w:val="24"/>
      <w:szCs w:val="24"/>
    </w:rPr>
  </w:style>
</w:styles>
</file>

<file path=word/webSettings.xml><?xml version="1.0" encoding="utf-8"?>
<w:webSettings xmlns:r="http://schemas.openxmlformats.org/officeDocument/2006/relationships" xmlns:w="http://schemas.openxmlformats.org/wordprocessingml/2006/main">
  <w:divs>
    <w:div w:id="39015886">
      <w:bodyDiv w:val="1"/>
      <w:marLeft w:val="0"/>
      <w:marRight w:val="0"/>
      <w:marTop w:val="0"/>
      <w:marBottom w:val="0"/>
      <w:divBdr>
        <w:top w:val="none" w:sz="0" w:space="0" w:color="auto"/>
        <w:left w:val="none" w:sz="0" w:space="0" w:color="auto"/>
        <w:bottom w:val="none" w:sz="0" w:space="0" w:color="auto"/>
        <w:right w:val="none" w:sz="0" w:space="0" w:color="auto"/>
      </w:divBdr>
    </w:div>
    <w:div w:id="272248806">
      <w:bodyDiv w:val="1"/>
      <w:marLeft w:val="0"/>
      <w:marRight w:val="0"/>
      <w:marTop w:val="0"/>
      <w:marBottom w:val="0"/>
      <w:divBdr>
        <w:top w:val="none" w:sz="0" w:space="0" w:color="auto"/>
        <w:left w:val="none" w:sz="0" w:space="0" w:color="auto"/>
        <w:bottom w:val="none" w:sz="0" w:space="0" w:color="auto"/>
        <w:right w:val="none" w:sz="0" w:space="0" w:color="auto"/>
      </w:divBdr>
    </w:div>
    <w:div w:id="537162324">
      <w:bodyDiv w:val="1"/>
      <w:marLeft w:val="0"/>
      <w:marRight w:val="0"/>
      <w:marTop w:val="0"/>
      <w:marBottom w:val="0"/>
      <w:divBdr>
        <w:top w:val="none" w:sz="0" w:space="0" w:color="auto"/>
        <w:left w:val="none" w:sz="0" w:space="0" w:color="auto"/>
        <w:bottom w:val="none" w:sz="0" w:space="0" w:color="auto"/>
        <w:right w:val="none" w:sz="0" w:space="0" w:color="auto"/>
      </w:divBdr>
      <w:divsChild>
        <w:div w:id="320084544">
          <w:marLeft w:val="0"/>
          <w:marRight w:val="0"/>
          <w:marTop w:val="0"/>
          <w:marBottom w:val="0"/>
          <w:divBdr>
            <w:top w:val="none" w:sz="0" w:space="0" w:color="auto"/>
            <w:left w:val="none" w:sz="0" w:space="0" w:color="auto"/>
            <w:bottom w:val="none" w:sz="0" w:space="0" w:color="auto"/>
            <w:right w:val="none" w:sz="0" w:space="0" w:color="auto"/>
          </w:divBdr>
        </w:div>
      </w:divsChild>
    </w:div>
    <w:div w:id="557202242">
      <w:bodyDiv w:val="1"/>
      <w:marLeft w:val="0"/>
      <w:marRight w:val="0"/>
      <w:marTop w:val="0"/>
      <w:marBottom w:val="0"/>
      <w:divBdr>
        <w:top w:val="none" w:sz="0" w:space="0" w:color="auto"/>
        <w:left w:val="none" w:sz="0" w:space="0" w:color="auto"/>
        <w:bottom w:val="none" w:sz="0" w:space="0" w:color="auto"/>
        <w:right w:val="none" w:sz="0" w:space="0" w:color="auto"/>
      </w:divBdr>
    </w:div>
    <w:div w:id="707144119">
      <w:bodyDiv w:val="1"/>
      <w:marLeft w:val="0"/>
      <w:marRight w:val="0"/>
      <w:marTop w:val="0"/>
      <w:marBottom w:val="0"/>
      <w:divBdr>
        <w:top w:val="none" w:sz="0" w:space="0" w:color="auto"/>
        <w:left w:val="none" w:sz="0" w:space="0" w:color="auto"/>
        <w:bottom w:val="none" w:sz="0" w:space="0" w:color="auto"/>
        <w:right w:val="none" w:sz="0" w:space="0" w:color="auto"/>
      </w:divBdr>
    </w:div>
    <w:div w:id="201834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Desktop\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C523D3-44EA-4605-8D66-294F323C2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65</TotalTime>
  <Pages>36</Pages>
  <Words>3583</Words>
  <Characters>20424</Characters>
  <Application>Microsoft Office Word</Application>
  <DocSecurity>0</DocSecurity>
  <Lines>170</Lines>
  <Paragraphs>47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SVEUČILIŠTE U ZAGREBU</vt:lpstr>
      <vt:lpstr>SVEUČILIŠTE U ZAGREBU</vt:lpstr>
    </vt:vector>
  </TitlesOfParts>
  <Company>foi</Company>
  <LinksUpToDate>false</LinksUpToDate>
  <CharactersWithSpaces>23960</CharactersWithSpaces>
  <SharedDoc>false</SharedDoc>
  <HLinks>
    <vt:vector size="96" baseType="variant">
      <vt:variant>
        <vt:i4>1376307</vt:i4>
      </vt:variant>
      <vt:variant>
        <vt:i4>92</vt:i4>
      </vt:variant>
      <vt:variant>
        <vt:i4>0</vt:i4>
      </vt:variant>
      <vt:variant>
        <vt:i4>5</vt:i4>
      </vt:variant>
      <vt:variant>
        <vt:lpwstr/>
      </vt:variant>
      <vt:variant>
        <vt:lpwstr>_Toc315613467</vt:lpwstr>
      </vt:variant>
      <vt:variant>
        <vt:i4>1441843</vt:i4>
      </vt:variant>
      <vt:variant>
        <vt:i4>86</vt:i4>
      </vt:variant>
      <vt:variant>
        <vt:i4>0</vt:i4>
      </vt:variant>
      <vt:variant>
        <vt:i4>5</vt:i4>
      </vt:variant>
      <vt:variant>
        <vt:lpwstr/>
      </vt:variant>
      <vt:variant>
        <vt:lpwstr>_Toc315613450</vt:lpwstr>
      </vt:variant>
      <vt:variant>
        <vt:i4>1507379</vt:i4>
      </vt:variant>
      <vt:variant>
        <vt:i4>80</vt:i4>
      </vt:variant>
      <vt:variant>
        <vt:i4>0</vt:i4>
      </vt:variant>
      <vt:variant>
        <vt:i4>5</vt:i4>
      </vt:variant>
      <vt:variant>
        <vt:lpwstr/>
      </vt:variant>
      <vt:variant>
        <vt:lpwstr>_Toc315613449</vt:lpwstr>
      </vt:variant>
      <vt:variant>
        <vt:i4>1507379</vt:i4>
      </vt:variant>
      <vt:variant>
        <vt:i4>74</vt:i4>
      </vt:variant>
      <vt:variant>
        <vt:i4>0</vt:i4>
      </vt:variant>
      <vt:variant>
        <vt:i4>5</vt:i4>
      </vt:variant>
      <vt:variant>
        <vt:lpwstr/>
      </vt:variant>
      <vt:variant>
        <vt:lpwstr>_Toc315613448</vt:lpwstr>
      </vt:variant>
      <vt:variant>
        <vt:i4>1507379</vt:i4>
      </vt:variant>
      <vt:variant>
        <vt:i4>68</vt:i4>
      </vt:variant>
      <vt:variant>
        <vt:i4>0</vt:i4>
      </vt:variant>
      <vt:variant>
        <vt:i4>5</vt:i4>
      </vt:variant>
      <vt:variant>
        <vt:lpwstr/>
      </vt:variant>
      <vt:variant>
        <vt:lpwstr>_Toc315613447</vt:lpwstr>
      </vt:variant>
      <vt:variant>
        <vt:i4>1507379</vt:i4>
      </vt:variant>
      <vt:variant>
        <vt:i4>62</vt:i4>
      </vt:variant>
      <vt:variant>
        <vt:i4>0</vt:i4>
      </vt:variant>
      <vt:variant>
        <vt:i4>5</vt:i4>
      </vt:variant>
      <vt:variant>
        <vt:lpwstr/>
      </vt:variant>
      <vt:variant>
        <vt:lpwstr>_Toc315613446</vt:lpwstr>
      </vt:variant>
      <vt:variant>
        <vt:i4>1507379</vt:i4>
      </vt:variant>
      <vt:variant>
        <vt:i4>56</vt:i4>
      </vt:variant>
      <vt:variant>
        <vt:i4>0</vt:i4>
      </vt:variant>
      <vt:variant>
        <vt:i4>5</vt:i4>
      </vt:variant>
      <vt:variant>
        <vt:lpwstr/>
      </vt:variant>
      <vt:variant>
        <vt:lpwstr>_Toc315613445</vt:lpwstr>
      </vt:variant>
      <vt:variant>
        <vt:i4>1507379</vt:i4>
      </vt:variant>
      <vt:variant>
        <vt:i4>50</vt:i4>
      </vt:variant>
      <vt:variant>
        <vt:i4>0</vt:i4>
      </vt:variant>
      <vt:variant>
        <vt:i4>5</vt:i4>
      </vt:variant>
      <vt:variant>
        <vt:lpwstr/>
      </vt:variant>
      <vt:variant>
        <vt:lpwstr>_Toc315613444</vt:lpwstr>
      </vt:variant>
      <vt:variant>
        <vt:i4>1507379</vt:i4>
      </vt:variant>
      <vt:variant>
        <vt:i4>44</vt:i4>
      </vt:variant>
      <vt:variant>
        <vt:i4>0</vt:i4>
      </vt:variant>
      <vt:variant>
        <vt:i4>5</vt:i4>
      </vt:variant>
      <vt:variant>
        <vt:lpwstr/>
      </vt:variant>
      <vt:variant>
        <vt:lpwstr>_Toc315613443</vt:lpwstr>
      </vt:variant>
      <vt:variant>
        <vt:i4>1507379</vt:i4>
      </vt:variant>
      <vt:variant>
        <vt:i4>38</vt:i4>
      </vt:variant>
      <vt:variant>
        <vt:i4>0</vt:i4>
      </vt:variant>
      <vt:variant>
        <vt:i4>5</vt:i4>
      </vt:variant>
      <vt:variant>
        <vt:lpwstr/>
      </vt:variant>
      <vt:variant>
        <vt:lpwstr>_Toc315613442</vt:lpwstr>
      </vt:variant>
      <vt:variant>
        <vt:i4>1507379</vt:i4>
      </vt:variant>
      <vt:variant>
        <vt:i4>32</vt:i4>
      </vt:variant>
      <vt:variant>
        <vt:i4>0</vt:i4>
      </vt:variant>
      <vt:variant>
        <vt:i4>5</vt:i4>
      </vt:variant>
      <vt:variant>
        <vt:lpwstr/>
      </vt:variant>
      <vt:variant>
        <vt:lpwstr>_Toc315613441</vt:lpwstr>
      </vt:variant>
      <vt:variant>
        <vt:i4>1507379</vt:i4>
      </vt:variant>
      <vt:variant>
        <vt:i4>26</vt:i4>
      </vt:variant>
      <vt:variant>
        <vt:i4>0</vt:i4>
      </vt:variant>
      <vt:variant>
        <vt:i4>5</vt:i4>
      </vt:variant>
      <vt:variant>
        <vt:lpwstr/>
      </vt:variant>
      <vt:variant>
        <vt:lpwstr>_Toc315613440</vt:lpwstr>
      </vt:variant>
      <vt:variant>
        <vt:i4>1048627</vt:i4>
      </vt:variant>
      <vt:variant>
        <vt:i4>20</vt:i4>
      </vt:variant>
      <vt:variant>
        <vt:i4>0</vt:i4>
      </vt:variant>
      <vt:variant>
        <vt:i4>5</vt:i4>
      </vt:variant>
      <vt:variant>
        <vt:lpwstr/>
      </vt:variant>
      <vt:variant>
        <vt:lpwstr>_Toc315613439</vt:lpwstr>
      </vt:variant>
      <vt:variant>
        <vt:i4>1048627</vt:i4>
      </vt:variant>
      <vt:variant>
        <vt:i4>14</vt:i4>
      </vt:variant>
      <vt:variant>
        <vt:i4>0</vt:i4>
      </vt:variant>
      <vt:variant>
        <vt:i4>5</vt:i4>
      </vt:variant>
      <vt:variant>
        <vt:lpwstr/>
      </vt:variant>
      <vt:variant>
        <vt:lpwstr>_Toc315613438</vt:lpwstr>
      </vt:variant>
      <vt:variant>
        <vt:i4>1048627</vt:i4>
      </vt:variant>
      <vt:variant>
        <vt:i4>8</vt:i4>
      </vt:variant>
      <vt:variant>
        <vt:i4>0</vt:i4>
      </vt:variant>
      <vt:variant>
        <vt:i4>5</vt:i4>
      </vt:variant>
      <vt:variant>
        <vt:lpwstr/>
      </vt:variant>
      <vt:variant>
        <vt:lpwstr>_Toc315613437</vt:lpwstr>
      </vt:variant>
      <vt:variant>
        <vt:i4>1048627</vt:i4>
      </vt:variant>
      <vt:variant>
        <vt:i4>2</vt:i4>
      </vt:variant>
      <vt:variant>
        <vt:i4>0</vt:i4>
      </vt:variant>
      <vt:variant>
        <vt:i4>5</vt:i4>
      </vt:variant>
      <vt:variant>
        <vt:lpwstr/>
      </vt:variant>
      <vt:variant>
        <vt:lpwstr>_Toc315613436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iva</dc:creator>
  <cp:lastModifiedBy>Korisnik</cp:lastModifiedBy>
  <cp:revision>4</cp:revision>
  <cp:lastPrinted>2012-12-16T22:53:00Z</cp:lastPrinted>
  <dcterms:created xsi:type="dcterms:W3CDTF">2014-09-10T19:43:00Z</dcterms:created>
  <dcterms:modified xsi:type="dcterms:W3CDTF">2014-09-10T21:56:00Z</dcterms:modified>
</cp:coreProperties>
</file>