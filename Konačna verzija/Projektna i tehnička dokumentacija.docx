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0C37B1" w:rsidRPr="000C37B1" w:rsidRDefault="000C37B1" w:rsidP="000C37B1">
      <w:pPr>
        <w:spacing w:line="360" w:lineRule="auto"/>
      </w:pPr>
      <w:r w:rsidRPr="000C37B1">
        <w:t>Domagoj Samardžić</w:t>
      </w:r>
    </w:p>
    <w:p w:rsidR="000C37B1" w:rsidRPr="000C37B1" w:rsidRDefault="000C37B1" w:rsidP="000C37B1">
      <w:pPr>
        <w:spacing w:line="360" w:lineRule="auto"/>
      </w:pPr>
      <w:r w:rsidRPr="000C37B1">
        <w:t>Marko Šaponja</w:t>
      </w:r>
    </w:p>
    <w:p w:rsidR="000C37B1" w:rsidRPr="000C37B1" w:rsidRDefault="000C37B1" w:rsidP="000C37B1">
      <w:pPr>
        <w:spacing w:line="360" w:lineRule="auto"/>
      </w:pPr>
      <w:r w:rsidRPr="000C37B1">
        <w:t>Marko Tadić</w:t>
      </w:r>
    </w:p>
    <w:p w:rsidR="000C37B1" w:rsidRPr="000C37B1" w:rsidRDefault="000C37B1" w:rsidP="000C37B1">
      <w:pPr>
        <w:spacing w:line="360" w:lineRule="auto"/>
      </w:pPr>
      <w:r w:rsidRPr="000C37B1">
        <w:t>Petra Zadro</w:t>
      </w:r>
    </w:p>
    <w:p w:rsidR="009C0AB9" w:rsidRDefault="000C37B1" w:rsidP="000C37B1">
      <w:r w:rsidRPr="005854EE">
        <w:t>Marija Živičnjak</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B830F6" w:rsidP="00482058">
      <w:pPr>
        <w:pStyle w:val="Naslovzavrnograda"/>
      </w:pPr>
      <w:r>
        <w:t>VIDEOTEKA</w:t>
      </w:r>
    </w:p>
    <w:p w:rsidR="009C0AB9" w:rsidRDefault="009C0AB9" w:rsidP="009C0AB9">
      <w:pPr>
        <w:jc w:val="center"/>
      </w:pPr>
    </w:p>
    <w:p w:rsidR="006774E1" w:rsidRDefault="006774E1" w:rsidP="00971774">
      <w:pPr>
        <w:pStyle w:val="ZAVRNIRAD"/>
      </w:pPr>
      <w:r>
        <w:t>pROJEKT IZ KOLEGIJA:</w:t>
      </w:r>
    </w:p>
    <w:p w:rsidR="009C0AB9" w:rsidRDefault="007A7E04" w:rsidP="00971774">
      <w:pPr>
        <w:pStyle w:val="ZAVRNIRAD"/>
      </w:pPr>
      <w:r>
        <w:t>PROGRAMSKO INŽINJERSTVO</w:t>
      </w:r>
    </w:p>
    <w:p w:rsidR="009C0AB9" w:rsidRDefault="003B2A64" w:rsidP="009C0AB9">
      <w:pPr>
        <w:jc w:val="center"/>
      </w:pPr>
      <w:r>
        <w:t>-projektna</w:t>
      </w:r>
      <w:r w:rsidR="00BF05BC">
        <w:t xml:space="preserve"> i tehnička</w:t>
      </w:r>
      <w:r>
        <w:t xml:space="preserve"> dokumentacija-</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337503">
      <w:pPr>
        <w:jc w:val="center"/>
      </w:pPr>
    </w:p>
    <w:p w:rsidR="009C0AB9" w:rsidRDefault="009C0AB9" w:rsidP="009C0AB9">
      <w:pPr>
        <w:jc w:val="center"/>
      </w:pPr>
    </w:p>
    <w:p w:rsidR="009C0AB9" w:rsidRDefault="006774E1" w:rsidP="00316087">
      <w:pPr>
        <w:pStyle w:val="Mjesto"/>
      </w:pPr>
      <w:r>
        <w:t>Varaždin, 201</w:t>
      </w:r>
      <w:r w:rsidR="00B830F6">
        <w:t>4</w:t>
      </w:r>
      <w:r w:rsidR="009C0AB9">
        <w:t>.</w:t>
      </w:r>
      <w:r w:rsidR="009C0AB9">
        <w:br w:type="page"/>
      </w:r>
      <w:r w:rsidR="009C0AB9">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9C0AB9" w:rsidRDefault="009C0AB9" w:rsidP="009C0AB9"/>
    <w:p w:rsidR="009C0AB9" w:rsidRDefault="009C0AB9" w:rsidP="009C0AB9"/>
    <w:p w:rsidR="00EC51A7" w:rsidRDefault="00EC51A7" w:rsidP="00B725A4">
      <w:pPr>
        <w:pStyle w:val="Podaciokandidatu"/>
      </w:pPr>
    </w:p>
    <w:p w:rsidR="000C37B1" w:rsidRPr="000C37B1" w:rsidRDefault="000C37B1" w:rsidP="000C37B1">
      <w:pPr>
        <w:spacing w:line="360" w:lineRule="auto"/>
        <w:ind w:left="360"/>
      </w:pPr>
      <w:r w:rsidRPr="000C37B1">
        <w:t>Domagoj Samardžić, izvanredni student, 39133/10-I, poslovni sustavi</w:t>
      </w:r>
    </w:p>
    <w:p w:rsidR="000C37B1" w:rsidRPr="000C37B1" w:rsidRDefault="000C37B1" w:rsidP="000C37B1">
      <w:pPr>
        <w:spacing w:line="360" w:lineRule="auto"/>
        <w:ind w:left="360"/>
      </w:pPr>
      <w:r w:rsidRPr="000C37B1">
        <w:t>Marko Šaponja, redoviti student, 39296/10-R, poslovni sustavi</w:t>
      </w:r>
    </w:p>
    <w:p w:rsidR="000C37B1" w:rsidRPr="000C37B1" w:rsidRDefault="000C37B1" w:rsidP="000C37B1">
      <w:pPr>
        <w:spacing w:line="360" w:lineRule="auto"/>
        <w:ind w:left="360"/>
      </w:pPr>
      <w:r w:rsidRPr="000C37B1">
        <w:t>Marko Tadić, redoviti student, 39135/10-R, poslovni sustavi</w:t>
      </w:r>
    </w:p>
    <w:p w:rsidR="000C37B1" w:rsidRPr="000C37B1" w:rsidRDefault="000C37B1" w:rsidP="000C37B1">
      <w:pPr>
        <w:spacing w:line="360" w:lineRule="auto"/>
        <w:ind w:left="360"/>
      </w:pPr>
      <w:r w:rsidRPr="000C37B1">
        <w:t>Petra Zadro, redoviti student, 39271/10-R, poslovni sustavi</w:t>
      </w:r>
    </w:p>
    <w:p w:rsidR="000C37B1" w:rsidRPr="000C37B1" w:rsidRDefault="000C37B1" w:rsidP="000C37B1">
      <w:pPr>
        <w:spacing w:line="360" w:lineRule="auto"/>
        <w:ind w:left="360"/>
      </w:pPr>
      <w:r w:rsidRPr="000C37B1">
        <w:t>Marija Živičnjak, redoviti student, 39091/10-R, poslovni sustavi</w:t>
      </w:r>
    </w:p>
    <w:p w:rsidR="009C0AB9" w:rsidRDefault="009C0AB9" w:rsidP="009C0AB9"/>
    <w:p w:rsidR="009C0AB9" w:rsidRDefault="009C0AB9" w:rsidP="009C0AB9"/>
    <w:p w:rsidR="009C0AB9" w:rsidRDefault="009C0AB9" w:rsidP="009C0AB9"/>
    <w:p w:rsidR="009C0AB9" w:rsidRDefault="009C0AB9" w:rsidP="009C0AB9"/>
    <w:p w:rsidR="006774E1" w:rsidRDefault="006774E1" w:rsidP="009C0AB9"/>
    <w:p w:rsidR="006774E1" w:rsidRDefault="006774E1" w:rsidP="009C0AB9"/>
    <w:p w:rsidR="006774E1" w:rsidRDefault="006774E1" w:rsidP="009C0AB9"/>
    <w:p w:rsidR="009C0AB9" w:rsidRDefault="009C0AB9" w:rsidP="009C0AB9"/>
    <w:p w:rsidR="009C0AB9" w:rsidRDefault="009C0AB9" w:rsidP="009C0AB9"/>
    <w:p w:rsidR="00AC1032" w:rsidRDefault="00B830F6" w:rsidP="00AC1032">
      <w:pPr>
        <w:pStyle w:val="Naslovzavrnograda"/>
      </w:pPr>
      <w:r>
        <w:t>VIDEOTEKA</w:t>
      </w:r>
    </w:p>
    <w:p w:rsidR="009C0AB9" w:rsidRDefault="009C0AB9" w:rsidP="009C0AB9">
      <w:pPr>
        <w:jc w:val="center"/>
      </w:pPr>
    </w:p>
    <w:p w:rsidR="009C0AB9" w:rsidRDefault="006774E1" w:rsidP="00482058">
      <w:pPr>
        <w:pStyle w:val="ZAVRNIRAD"/>
      </w:pPr>
      <w:r>
        <w:t>Projekt iz kolegija:</w:t>
      </w:r>
    </w:p>
    <w:p w:rsidR="007A7E04" w:rsidRDefault="007A7E04" w:rsidP="007A7E04">
      <w:pPr>
        <w:pStyle w:val="ZAVRNIRAD"/>
      </w:pPr>
      <w:r>
        <w:t>PROGRAMSKO INŽINJERSTVO</w:t>
      </w:r>
    </w:p>
    <w:p w:rsidR="009C0AB9" w:rsidRDefault="003B2A64" w:rsidP="003B2A64">
      <w:pPr>
        <w:jc w:val="center"/>
      </w:pPr>
      <w:r>
        <w:t xml:space="preserve">-projektna </w:t>
      </w:r>
      <w:r w:rsidR="00BF05BC">
        <w:t xml:space="preserve">i tehnička </w:t>
      </w:r>
      <w:r>
        <w:t>dokumentacija-</w:t>
      </w:r>
    </w:p>
    <w:p w:rsidR="009C0AB9" w:rsidRDefault="009C0AB9" w:rsidP="009C0AB9">
      <w:pPr>
        <w:rPr>
          <w:b/>
          <w:bCs/>
        </w:rPr>
      </w:pPr>
    </w:p>
    <w:p w:rsidR="006774E1" w:rsidRDefault="006774E1" w:rsidP="00B725A4">
      <w:pPr>
        <w:pStyle w:val="Mentor"/>
      </w:pPr>
    </w:p>
    <w:p w:rsidR="006774E1" w:rsidRDefault="006774E1" w:rsidP="00B725A4">
      <w:pPr>
        <w:pStyle w:val="Mentor"/>
      </w:pPr>
    </w:p>
    <w:p w:rsidR="000100E1" w:rsidRDefault="000100E1" w:rsidP="00B725A4">
      <w:pPr>
        <w:pStyle w:val="Mentor"/>
      </w:pPr>
    </w:p>
    <w:p w:rsidR="003B2A64" w:rsidRDefault="003B2A64" w:rsidP="00B725A4">
      <w:pPr>
        <w:pStyle w:val="Mentor"/>
      </w:pPr>
    </w:p>
    <w:p w:rsidR="009C0AB9" w:rsidRDefault="0066372F" w:rsidP="00B725A4">
      <w:pPr>
        <w:pStyle w:val="Mentor"/>
      </w:pPr>
      <w:r>
        <w:t>Nositelj kolegija</w:t>
      </w:r>
      <w:r w:rsidR="009C0AB9">
        <w:t>:</w:t>
      </w:r>
    </w:p>
    <w:p w:rsidR="006774E1" w:rsidRDefault="00E24372" w:rsidP="006774E1">
      <w:pPr>
        <w:pStyle w:val="Podaciomentoru"/>
      </w:pPr>
      <w:r>
        <w:t>p</w:t>
      </w:r>
      <w:r w:rsidR="006774E1">
        <w:t>rof. d</w:t>
      </w:r>
      <w:r w:rsidR="009C0AB9">
        <w:t xml:space="preserve">r. </w:t>
      </w:r>
      <w:r w:rsidR="00482058">
        <w:t xml:space="preserve">sc. </w:t>
      </w:r>
      <w:r w:rsidR="0066372F">
        <w:t>Vjeran Strahonja</w:t>
      </w:r>
    </w:p>
    <w:p w:rsidR="006774E1" w:rsidRPr="006774E1" w:rsidRDefault="006774E1" w:rsidP="006774E1">
      <w:pPr>
        <w:pStyle w:val="Podaciomentoru"/>
      </w:pPr>
    </w:p>
    <w:p w:rsidR="006774E1" w:rsidRDefault="006774E1" w:rsidP="00B725A4">
      <w:pPr>
        <w:pStyle w:val="Podaciomentoru"/>
      </w:pPr>
    </w:p>
    <w:p w:rsidR="009C0AB9" w:rsidRDefault="009C0AB9" w:rsidP="00617148">
      <w:pPr>
        <w:jc w:val="center"/>
      </w:pPr>
    </w:p>
    <w:p w:rsidR="009C0AB9" w:rsidRDefault="009C0AB9" w:rsidP="00617148">
      <w:pPr>
        <w:jc w:val="center"/>
      </w:pPr>
    </w:p>
    <w:p w:rsidR="00EC51A7" w:rsidRDefault="00EC51A7" w:rsidP="00617148">
      <w:pPr>
        <w:pStyle w:val="Mjesto"/>
      </w:pPr>
    </w:p>
    <w:p w:rsidR="009C0AB9" w:rsidRDefault="009C0AB9" w:rsidP="00EC51A7">
      <w:pPr>
        <w:pStyle w:val="Mjesto"/>
      </w:pPr>
      <w:r>
        <w:t>Varaždin</w:t>
      </w:r>
      <w:r w:rsidR="00473FDE">
        <w:t xml:space="preserve">, </w:t>
      </w:r>
      <w:r w:rsidR="00B830F6">
        <w:t>travanj</w:t>
      </w:r>
      <w:r w:rsidR="007A7E04">
        <w:t xml:space="preserve"> 201</w:t>
      </w:r>
      <w:r w:rsidR="00B830F6">
        <w:t>4</w:t>
      </w:r>
      <w:r>
        <w:t>.</w:t>
      </w:r>
    </w:p>
    <w:p w:rsidR="009C0AB9" w:rsidRDefault="009C0AB9" w:rsidP="009C0AB9">
      <w:pPr>
        <w:jc w:val="center"/>
      </w:pPr>
    </w:p>
    <w:p w:rsidR="000C37B1" w:rsidRDefault="000C37B1" w:rsidP="009C0AB9">
      <w:pPr>
        <w:jc w:val="center"/>
        <w:sectPr w:rsidR="000C37B1" w:rsidSect="00FA7FCC">
          <w:type w:val="continuous"/>
          <w:pgSz w:w="11906" w:h="16838"/>
          <w:pgMar w:top="1417" w:right="1417" w:bottom="1417" w:left="1417" w:header="709" w:footer="709" w:gutter="0"/>
          <w:cols w:space="708"/>
          <w:docGrid w:linePitch="360"/>
        </w:sectPr>
      </w:pPr>
    </w:p>
    <w:p w:rsidR="00701881" w:rsidRPr="003202CC" w:rsidRDefault="00337503" w:rsidP="00AF36B6">
      <w:pPr>
        <w:pStyle w:val="Sadraj"/>
        <w:rPr>
          <w:rFonts w:ascii="Arial" w:hAnsi="Arial" w:cs="Arial"/>
          <w:sz w:val="36"/>
        </w:rPr>
      </w:pPr>
      <w:bookmarkStart w:id="0" w:name="_Toc184011513"/>
      <w:r w:rsidRPr="003202CC">
        <w:rPr>
          <w:rFonts w:ascii="Arial" w:hAnsi="Arial" w:cs="Arial"/>
          <w:sz w:val="36"/>
        </w:rPr>
        <w:lastRenderedPageBreak/>
        <w:t>Sadržaj</w:t>
      </w:r>
      <w:bookmarkEnd w:id="0"/>
    </w:p>
    <w:p w:rsidR="007B13E6" w:rsidRPr="00CF22D0" w:rsidRDefault="007B13E6" w:rsidP="00CF22D0">
      <w:pPr>
        <w:pStyle w:val="TOCHeading"/>
        <w:spacing w:line="360" w:lineRule="auto"/>
        <w:rPr>
          <w:rFonts w:ascii="Times New Roman" w:hAnsi="Times New Roman"/>
        </w:rPr>
      </w:pPr>
    </w:p>
    <w:p w:rsidR="00E965FF" w:rsidRPr="00E965FF" w:rsidRDefault="00551DB9" w:rsidP="00E965FF">
      <w:pPr>
        <w:pStyle w:val="TOC1"/>
        <w:tabs>
          <w:tab w:val="right" w:leader="dot" w:pos="9062"/>
        </w:tabs>
        <w:spacing w:line="360" w:lineRule="auto"/>
        <w:jc w:val="both"/>
        <w:rPr>
          <w:rFonts w:eastAsiaTheme="minorEastAsia"/>
          <w:b w:val="0"/>
          <w:bCs w:val="0"/>
          <w:caps w:val="0"/>
          <w:noProof/>
          <w:sz w:val="24"/>
          <w:szCs w:val="24"/>
        </w:rPr>
      </w:pPr>
      <w:r w:rsidRPr="00551DB9">
        <w:rPr>
          <w:sz w:val="24"/>
          <w:szCs w:val="24"/>
        </w:rPr>
        <w:fldChar w:fldCharType="begin"/>
      </w:r>
      <w:r w:rsidR="007B13E6" w:rsidRPr="00E965FF">
        <w:rPr>
          <w:sz w:val="24"/>
          <w:szCs w:val="24"/>
        </w:rPr>
        <w:instrText xml:space="preserve"> TOC \o "1-3" \h \z \u </w:instrText>
      </w:r>
      <w:r w:rsidRPr="00551DB9">
        <w:rPr>
          <w:sz w:val="24"/>
          <w:szCs w:val="24"/>
        </w:rPr>
        <w:fldChar w:fldCharType="separate"/>
      </w:r>
      <w:hyperlink w:anchor="_Toc396942120" w:history="1">
        <w:r w:rsidR="00E965FF" w:rsidRPr="00E965FF">
          <w:rPr>
            <w:rStyle w:val="Hyperlink"/>
            <w:noProof/>
            <w:sz w:val="24"/>
            <w:szCs w:val="24"/>
          </w:rPr>
          <w:t>Uvod</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_Toc396942120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2</w:t>
        </w:r>
        <w:r w:rsidRPr="00E965FF">
          <w:rPr>
            <w:noProof/>
            <w:webHidden/>
            <w:sz w:val="24"/>
            <w:szCs w:val="24"/>
          </w:rPr>
          <w:fldChar w:fldCharType="end"/>
        </w:r>
      </w:hyperlink>
    </w:p>
    <w:p w:rsidR="00E965FF" w:rsidRPr="00E965FF" w:rsidRDefault="00551DB9" w:rsidP="00E965FF">
      <w:pPr>
        <w:pStyle w:val="TOC1"/>
        <w:tabs>
          <w:tab w:val="right" w:leader="dot" w:pos="9062"/>
        </w:tabs>
        <w:spacing w:line="360" w:lineRule="auto"/>
        <w:jc w:val="both"/>
        <w:rPr>
          <w:rFonts w:eastAsiaTheme="minorEastAsia"/>
          <w:b w:val="0"/>
          <w:bCs w:val="0"/>
          <w:caps w:val="0"/>
          <w:noProof/>
          <w:sz w:val="24"/>
          <w:szCs w:val="24"/>
        </w:rPr>
      </w:pPr>
      <w:hyperlink w:anchor="_Toc396942121" w:history="1">
        <w:r w:rsidR="00E965FF" w:rsidRPr="00E965FF">
          <w:rPr>
            <w:rStyle w:val="Hyperlink"/>
            <w:noProof/>
            <w:sz w:val="24"/>
            <w:szCs w:val="24"/>
          </w:rPr>
          <w:t>1. Specifikacija zahtjeva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_Toc396942121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3</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22" w:history="1">
        <w:r w:rsidR="00E965FF" w:rsidRPr="00E965FF">
          <w:rPr>
            <w:rStyle w:val="Hyperlink"/>
            <w:noProof/>
            <w:sz w:val="24"/>
            <w:szCs w:val="24"/>
          </w:rPr>
          <w:t>1.1.  Svrha i domena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_Toc396942122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3</w:t>
        </w:r>
        <w:r w:rsidRPr="00E965FF">
          <w:rPr>
            <w:noProof/>
            <w:webHidden/>
            <w:sz w:val="24"/>
            <w:szCs w:val="24"/>
          </w:rPr>
          <w:fldChar w:fldCharType="end"/>
        </w:r>
      </w:hyperlink>
    </w:p>
    <w:p w:rsidR="00E965FF" w:rsidRPr="00E965FF" w:rsidRDefault="00551DB9" w:rsidP="00E965FF">
      <w:pPr>
        <w:pStyle w:val="TOC3"/>
        <w:tabs>
          <w:tab w:val="right" w:leader="dot" w:pos="9062"/>
        </w:tabs>
        <w:spacing w:line="360" w:lineRule="auto"/>
        <w:jc w:val="both"/>
        <w:rPr>
          <w:rFonts w:eastAsiaTheme="minorEastAsia"/>
          <w:i w:val="0"/>
          <w:iCs w:val="0"/>
          <w:noProof/>
          <w:sz w:val="24"/>
          <w:szCs w:val="24"/>
        </w:rPr>
      </w:pPr>
      <w:hyperlink w:anchor="_Toc396942123" w:history="1">
        <w:r w:rsidR="00E965FF" w:rsidRPr="00E965FF">
          <w:rPr>
            <w:rStyle w:val="Hyperlink"/>
            <w:noProof/>
            <w:sz w:val="24"/>
            <w:szCs w:val="24"/>
          </w:rPr>
          <w:t>1.1.1. Svrha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_Toc396942123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3</w:t>
        </w:r>
        <w:r w:rsidRPr="00E965FF">
          <w:rPr>
            <w:noProof/>
            <w:webHidden/>
            <w:sz w:val="24"/>
            <w:szCs w:val="24"/>
          </w:rPr>
          <w:fldChar w:fldCharType="end"/>
        </w:r>
      </w:hyperlink>
    </w:p>
    <w:p w:rsidR="00E965FF" w:rsidRPr="00E965FF" w:rsidRDefault="00551DB9" w:rsidP="00E965FF">
      <w:pPr>
        <w:pStyle w:val="TOC3"/>
        <w:tabs>
          <w:tab w:val="right" w:leader="dot" w:pos="9062"/>
        </w:tabs>
        <w:spacing w:line="360" w:lineRule="auto"/>
        <w:jc w:val="both"/>
        <w:rPr>
          <w:rFonts w:eastAsiaTheme="minorEastAsia"/>
          <w:i w:val="0"/>
          <w:iCs w:val="0"/>
          <w:noProof/>
          <w:sz w:val="24"/>
          <w:szCs w:val="24"/>
        </w:rPr>
      </w:pPr>
      <w:hyperlink w:anchor="_Toc396942124" w:history="1">
        <w:r w:rsidR="00E965FF" w:rsidRPr="00E965FF">
          <w:rPr>
            <w:rStyle w:val="Hyperlink"/>
            <w:noProof/>
            <w:sz w:val="24"/>
            <w:szCs w:val="24"/>
          </w:rPr>
          <w:t>1.1.2. Domena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_Toc396942124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3</w:t>
        </w:r>
        <w:r w:rsidRPr="00E965FF">
          <w:rPr>
            <w:noProof/>
            <w:webHidden/>
            <w:sz w:val="24"/>
            <w:szCs w:val="24"/>
          </w:rPr>
          <w:fldChar w:fldCharType="end"/>
        </w:r>
      </w:hyperlink>
    </w:p>
    <w:p w:rsidR="00E965FF" w:rsidRPr="00E965FF" w:rsidRDefault="00551DB9" w:rsidP="00E965FF">
      <w:pPr>
        <w:pStyle w:val="TOC1"/>
        <w:tabs>
          <w:tab w:val="right" w:leader="dot" w:pos="9062"/>
        </w:tabs>
        <w:spacing w:line="360" w:lineRule="auto"/>
        <w:jc w:val="both"/>
        <w:rPr>
          <w:rFonts w:eastAsiaTheme="minorEastAsia"/>
          <w:b w:val="0"/>
          <w:bCs w:val="0"/>
          <w:caps w:val="0"/>
          <w:noProof/>
          <w:sz w:val="24"/>
          <w:szCs w:val="24"/>
        </w:rPr>
      </w:pPr>
      <w:hyperlink w:anchor="_Toc396942125" w:history="1">
        <w:r w:rsidR="00E965FF" w:rsidRPr="00E965FF">
          <w:rPr>
            <w:rStyle w:val="Hyperlink"/>
            <w:noProof/>
            <w:sz w:val="24"/>
            <w:szCs w:val="24"/>
          </w:rPr>
          <w:t>2. Korisnički zahtjevi</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_Toc396942125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4</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26" w:history="1">
        <w:r w:rsidR="00E965FF" w:rsidRPr="00E965FF">
          <w:rPr>
            <w:rStyle w:val="Hyperlink"/>
            <w:noProof/>
            <w:sz w:val="24"/>
            <w:szCs w:val="24"/>
          </w:rPr>
          <w:t>2.1. Funkcionalnost aplikacije</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_Toc396942126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4</w:t>
        </w:r>
        <w:r w:rsidRPr="00E965FF">
          <w:rPr>
            <w:noProof/>
            <w:webHidden/>
            <w:sz w:val="24"/>
            <w:szCs w:val="24"/>
          </w:rPr>
          <w:fldChar w:fldCharType="end"/>
        </w:r>
      </w:hyperlink>
    </w:p>
    <w:p w:rsidR="00E965FF" w:rsidRPr="00E965FF" w:rsidRDefault="00551DB9" w:rsidP="00E965FF">
      <w:pPr>
        <w:pStyle w:val="TOC1"/>
        <w:tabs>
          <w:tab w:val="right" w:leader="dot" w:pos="9062"/>
        </w:tabs>
        <w:spacing w:line="360" w:lineRule="auto"/>
        <w:jc w:val="both"/>
        <w:rPr>
          <w:rFonts w:eastAsiaTheme="minorEastAsia"/>
          <w:b w:val="0"/>
          <w:bCs w:val="0"/>
          <w:caps w:val="0"/>
          <w:noProof/>
          <w:sz w:val="24"/>
          <w:szCs w:val="24"/>
        </w:rPr>
      </w:pPr>
      <w:hyperlink w:anchor="_Toc396942127" w:history="1">
        <w:r w:rsidR="00E965FF" w:rsidRPr="00E965FF">
          <w:rPr>
            <w:rStyle w:val="Hyperlink"/>
            <w:noProof/>
            <w:sz w:val="24"/>
            <w:szCs w:val="24"/>
          </w:rPr>
          <w:t>3. Plan projekta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_Toc396942127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5</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28" w:history="1">
        <w:r w:rsidR="00E965FF" w:rsidRPr="00E965FF">
          <w:rPr>
            <w:rStyle w:val="Hyperlink"/>
            <w:noProof/>
            <w:sz w:val="24"/>
            <w:szCs w:val="24"/>
          </w:rPr>
          <w:t>3.1. Projektni tim</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_Toc396942128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5</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29" w:history="1">
        <w:r w:rsidR="00E965FF" w:rsidRPr="00E965FF">
          <w:rPr>
            <w:rStyle w:val="Hyperlink"/>
            <w:noProof/>
            <w:sz w:val="24"/>
            <w:szCs w:val="24"/>
          </w:rPr>
          <w:t>3.2. Specifikacija zadataka po članovima tima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_Toc396942129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6</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30" w:history="1">
        <w:r w:rsidR="00E965FF" w:rsidRPr="00E965FF">
          <w:rPr>
            <w:rStyle w:val="Hyperlink"/>
            <w:noProof/>
            <w:sz w:val="24"/>
            <w:szCs w:val="24"/>
          </w:rPr>
          <w:t>3.3. Specifikacija vremena po aktivnostima i članovima tima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_Toc396942130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9</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31" w:history="1">
        <w:r w:rsidR="00E965FF" w:rsidRPr="00E965FF">
          <w:rPr>
            <w:rStyle w:val="Hyperlink"/>
            <w:noProof/>
            <w:sz w:val="24"/>
            <w:szCs w:val="24"/>
          </w:rPr>
          <w:t>3.4. Radno vrijeme članova tima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_Toc396942131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10</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32" w:history="1">
        <w:r w:rsidR="00E965FF" w:rsidRPr="00E965FF">
          <w:rPr>
            <w:rStyle w:val="Hyperlink"/>
            <w:noProof/>
            <w:sz w:val="24"/>
            <w:szCs w:val="24"/>
          </w:rPr>
          <w:t>3.5. Terminski plan projekta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_Toc396942132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11</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33" w:history="1">
        <w:r w:rsidR="00E965FF" w:rsidRPr="00E965FF">
          <w:rPr>
            <w:rStyle w:val="Hyperlink"/>
            <w:noProof/>
            <w:sz w:val="24"/>
            <w:szCs w:val="24"/>
          </w:rPr>
          <w:t>3.6. Proračun projekta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_Toc396942133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17</w:t>
        </w:r>
        <w:r w:rsidRPr="00E965FF">
          <w:rPr>
            <w:noProof/>
            <w:webHidden/>
            <w:sz w:val="24"/>
            <w:szCs w:val="24"/>
          </w:rPr>
          <w:fldChar w:fldCharType="end"/>
        </w:r>
      </w:hyperlink>
    </w:p>
    <w:p w:rsidR="00E965FF" w:rsidRPr="00E965FF" w:rsidRDefault="00551DB9" w:rsidP="00E965FF">
      <w:pPr>
        <w:pStyle w:val="TOC1"/>
        <w:tabs>
          <w:tab w:val="right" w:leader="dot" w:pos="9062"/>
        </w:tabs>
        <w:spacing w:line="360" w:lineRule="auto"/>
        <w:jc w:val="both"/>
        <w:rPr>
          <w:rFonts w:eastAsiaTheme="minorEastAsia"/>
          <w:b w:val="0"/>
          <w:bCs w:val="0"/>
          <w:caps w:val="0"/>
          <w:noProof/>
          <w:sz w:val="24"/>
          <w:szCs w:val="24"/>
        </w:rPr>
      </w:pPr>
      <w:hyperlink w:anchor="_Toc396942134" w:history="1">
        <w:r w:rsidR="00E965FF" w:rsidRPr="00E965FF">
          <w:rPr>
            <w:rStyle w:val="Hyperlink"/>
            <w:noProof/>
            <w:sz w:val="24"/>
            <w:szCs w:val="24"/>
          </w:rPr>
          <w:t>4. Ponuda naručitelju</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_Toc396942134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19</w:t>
        </w:r>
        <w:r w:rsidRPr="00E965FF">
          <w:rPr>
            <w:noProof/>
            <w:webHidden/>
            <w:sz w:val="24"/>
            <w:szCs w:val="24"/>
          </w:rPr>
          <w:fldChar w:fldCharType="end"/>
        </w:r>
      </w:hyperlink>
    </w:p>
    <w:p w:rsidR="00E965FF" w:rsidRPr="00E965FF" w:rsidRDefault="00551DB9" w:rsidP="00E965FF">
      <w:pPr>
        <w:pStyle w:val="TOC1"/>
        <w:tabs>
          <w:tab w:val="right" w:leader="dot" w:pos="9062"/>
        </w:tabs>
        <w:spacing w:line="360" w:lineRule="auto"/>
        <w:jc w:val="both"/>
        <w:rPr>
          <w:rFonts w:eastAsiaTheme="minorEastAsia"/>
          <w:b w:val="0"/>
          <w:bCs w:val="0"/>
          <w:caps w:val="0"/>
          <w:noProof/>
          <w:sz w:val="24"/>
          <w:szCs w:val="24"/>
        </w:rPr>
      </w:pPr>
      <w:hyperlink w:anchor="_Toc396942135" w:history="1">
        <w:r w:rsidR="00E965FF" w:rsidRPr="00E965FF">
          <w:rPr>
            <w:rStyle w:val="Hyperlink"/>
            <w:noProof/>
            <w:sz w:val="24"/>
            <w:szCs w:val="24"/>
          </w:rPr>
          <w:t>5. Dijagrami</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_Toc396942135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20</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36" w:history="1">
        <w:r w:rsidR="00E965FF" w:rsidRPr="00E965FF">
          <w:rPr>
            <w:rStyle w:val="Hyperlink"/>
            <w:noProof/>
            <w:sz w:val="24"/>
            <w:szCs w:val="24"/>
          </w:rPr>
          <w:t>5.1. Dijagram slučajeva korištenja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_Toc396942136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20</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37" w:history="1">
        <w:r w:rsidR="00E965FF" w:rsidRPr="00E965FF">
          <w:rPr>
            <w:rStyle w:val="Hyperlink"/>
            <w:noProof/>
            <w:sz w:val="24"/>
            <w:szCs w:val="24"/>
          </w:rPr>
          <w:t>5.2. Dijagrami slijeda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_Toc396942137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23</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38" w:history="1">
        <w:r w:rsidR="00E965FF" w:rsidRPr="00E965FF">
          <w:rPr>
            <w:rStyle w:val="Hyperlink"/>
            <w:noProof/>
            <w:sz w:val="24"/>
            <w:szCs w:val="24"/>
          </w:rPr>
          <w:t>5.3. Dijagram aktivnosti</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_Toc396942138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27</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39" w:history="1">
        <w:r w:rsidR="00E965FF" w:rsidRPr="00E965FF">
          <w:rPr>
            <w:rStyle w:val="Hyperlink"/>
            <w:noProof/>
            <w:sz w:val="24"/>
            <w:szCs w:val="24"/>
          </w:rPr>
          <w:t>5.4. Dijagram klasa</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_Toc396942139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31</w:t>
        </w:r>
        <w:r w:rsidRPr="00E965FF">
          <w:rPr>
            <w:noProof/>
            <w:webHidden/>
            <w:sz w:val="24"/>
            <w:szCs w:val="24"/>
          </w:rPr>
          <w:fldChar w:fldCharType="end"/>
        </w:r>
      </w:hyperlink>
    </w:p>
    <w:p w:rsidR="00E965FF" w:rsidRPr="00E965FF" w:rsidRDefault="00551DB9" w:rsidP="00E965FF">
      <w:pPr>
        <w:pStyle w:val="TOC2"/>
        <w:tabs>
          <w:tab w:val="right" w:leader="dot" w:pos="9062"/>
        </w:tabs>
        <w:spacing w:line="360" w:lineRule="auto"/>
        <w:jc w:val="both"/>
        <w:rPr>
          <w:rFonts w:eastAsiaTheme="minorEastAsia"/>
          <w:smallCaps w:val="0"/>
          <w:noProof/>
          <w:sz w:val="24"/>
          <w:szCs w:val="24"/>
        </w:rPr>
      </w:pPr>
      <w:hyperlink w:anchor="_Toc396942140" w:history="1">
        <w:r w:rsidR="00E965FF" w:rsidRPr="00E965FF">
          <w:rPr>
            <w:rStyle w:val="Hyperlink"/>
            <w:noProof/>
            <w:sz w:val="24"/>
            <w:szCs w:val="24"/>
          </w:rPr>
          <w:t>5.5. ERA model</w:t>
        </w:r>
        <w:r w:rsidR="00E965FF" w:rsidRPr="00E965FF">
          <w:rPr>
            <w:noProof/>
            <w:webHidden/>
            <w:sz w:val="24"/>
            <w:szCs w:val="24"/>
          </w:rPr>
          <w:tab/>
        </w:r>
        <w:r w:rsidRPr="00E965FF">
          <w:rPr>
            <w:noProof/>
            <w:webHidden/>
            <w:sz w:val="24"/>
            <w:szCs w:val="24"/>
          </w:rPr>
          <w:fldChar w:fldCharType="begin"/>
        </w:r>
        <w:r w:rsidR="00E965FF" w:rsidRPr="00E965FF">
          <w:rPr>
            <w:noProof/>
            <w:webHidden/>
            <w:sz w:val="24"/>
            <w:szCs w:val="24"/>
          </w:rPr>
          <w:instrText xml:space="preserve"> PAGEREF _Toc396942140 \h </w:instrText>
        </w:r>
        <w:r w:rsidRPr="00E965FF">
          <w:rPr>
            <w:noProof/>
            <w:webHidden/>
            <w:sz w:val="24"/>
            <w:szCs w:val="24"/>
          </w:rPr>
        </w:r>
        <w:r w:rsidRPr="00E965FF">
          <w:rPr>
            <w:noProof/>
            <w:webHidden/>
            <w:sz w:val="24"/>
            <w:szCs w:val="24"/>
          </w:rPr>
          <w:fldChar w:fldCharType="separate"/>
        </w:r>
        <w:r w:rsidR="00E965FF" w:rsidRPr="00E965FF">
          <w:rPr>
            <w:noProof/>
            <w:webHidden/>
            <w:sz w:val="24"/>
            <w:szCs w:val="24"/>
          </w:rPr>
          <w:t>32</w:t>
        </w:r>
        <w:r w:rsidRPr="00E965FF">
          <w:rPr>
            <w:noProof/>
            <w:webHidden/>
            <w:sz w:val="24"/>
            <w:szCs w:val="24"/>
          </w:rPr>
          <w:fldChar w:fldCharType="end"/>
        </w:r>
      </w:hyperlink>
    </w:p>
    <w:p w:rsidR="007B13E6" w:rsidRPr="00CF22D0" w:rsidRDefault="00551DB9" w:rsidP="00E965FF">
      <w:pPr>
        <w:spacing w:line="360" w:lineRule="auto"/>
        <w:jc w:val="both"/>
      </w:pPr>
      <w:r w:rsidRPr="00E965FF">
        <w:fldChar w:fldCharType="end"/>
      </w:r>
    </w:p>
    <w:p w:rsidR="00316087" w:rsidRPr="00CF22D0" w:rsidRDefault="00316087" w:rsidP="00CF22D0">
      <w:pPr>
        <w:pStyle w:val="Heading1"/>
        <w:spacing w:line="360" w:lineRule="auto"/>
        <w:rPr>
          <w:rFonts w:ascii="Times New Roman" w:hAnsi="Times New Roman"/>
          <w:sz w:val="24"/>
        </w:rPr>
        <w:sectPr w:rsidR="00316087" w:rsidRPr="00CF22D0" w:rsidSect="00FA7FCC">
          <w:headerReference w:type="default" r:id="rId8"/>
          <w:footerReference w:type="default" r:id="rId9"/>
          <w:type w:val="continuous"/>
          <w:pgSz w:w="11906" w:h="16838"/>
          <w:pgMar w:top="1417" w:right="1417" w:bottom="1417" w:left="1417" w:header="709" w:footer="709" w:gutter="0"/>
          <w:pgNumType w:start="1"/>
          <w:cols w:space="708"/>
          <w:docGrid w:linePitch="360"/>
        </w:sectPr>
      </w:pPr>
      <w:bookmarkStart w:id="1" w:name="_Toc184011514"/>
      <w:bookmarkStart w:id="2" w:name="_Toc201881685"/>
      <w:bookmarkStart w:id="3" w:name="_Toc201883251"/>
      <w:bookmarkStart w:id="4" w:name="_Toc201884012"/>
      <w:bookmarkStart w:id="5" w:name="_Toc201884438"/>
      <w:bookmarkStart w:id="6" w:name="_Toc201884791"/>
      <w:bookmarkStart w:id="7" w:name="_Toc201887183"/>
      <w:bookmarkStart w:id="8" w:name="_Toc201895677"/>
    </w:p>
    <w:p w:rsidR="007A7E04" w:rsidRPr="003202CC" w:rsidRDefault="007A7E04" w:rsidP="005C2C13">
      <w:pPr>
        <w:pStyle w:val="Heading1"/>
        <w:spacing w:line="360" w:lineRule="auto"/>
        <w:rPr>
          <w:rFonts w:ascii="Arial" w:hAnsi="Arial" w:cs="Arial"/>
          <w:b w:val="0"/>
        </w:rPr>
      </w:pPr>
      <w:bookmarkStart w:id="9" w:name="_Toc396942120"/>
      <w:bookmarkEnd w:id="1"/>
      <w:bookmarkEnd w:id="2"/>
      <w:bookmarkEnd w:id="3"/>
      <w:bookmarkEnd w:id="4"/>
      <w:bookmarkEnd w:id="5"/>
      <w:bookmarkEnd w:id="6"/>
      <w:bookmarkEnd w:id="7"/>
      <w:bookmarkEnd w:id="8"/>
      <w:r w:rsidRPr="003202CC">
        <w:rPr>
          <w:rFonts w:ascii="Arial" w:hAnsi="Arial" w:cs="Arial"/>
        </w:rPr>
        <w:lastRenderedPageBreak/>
        <w:t>Uvod</w:t>
      </w:r>
      <w:bookmarkEnd w:id="9"/>
    </w:p>
    <w:p w:rsidR="007A7E04" w:rsidRPr="007A7E04" w:rsidRDefault="007A7E04" w:rsidP="005C2C13">
      <w:pPr>
        <w:spacing w:line="360" w:lineRule="auto"/>
        <w:jc w:val="center"/>
        <w:rPr>
          <w:rFonts w:ascii="Arial" w:hAnsi="Arial" w:cs="Arial"/>
          <w:b/>
          <w:sz w:val="28"/>
        </w:rPr>
      </w:pPr>
    </w:p>
    <w:p w:rsidR="00B830F6" w:rsidRDefault="00B830F6" w:rsidP="005C2C13">
      <w:pPr>
        <w:spacing w:line="360" w:lineRule="auto"/>
        <w:ind w:firstLine="708"/>
        <w:jc w:val="both"/>
      </w:pPr>
      <w:r>
        <w:t>U projektnoj dokumentaciji</w:t>
      </w:r>
      <w:r w:rsidRPr="00AE6BB0">
        <w:t xml:space="preserve"> </w:t>
      </w:r>
      <w:r>
        <w:t>navesti ćemo neke</w:t>
      </w:r>
      <w:r w:rsidRPr="00AE6BB0">
        <w:t xml:space="preserve"> korisničk</w:t>
      </w:r>
      <w:r>
        <w:t>e</w:t>
      </w:r>
      <w:r w:rsidRPr="00AE6BB0">
        <w:t xml:space="preserve"> zahtjev</w:t>
      </w:r>
      <w:r>
        <w:t>e</w:t>
      </w:r>
      <w:r w:rsidRPr="00AE6BB0">
        <w:t>, izn</w:t>
      </w:r>
      <w:r>
        <w:t>ijeti informacije</w:t>
      </w:r>
      <w:r w:rsidRPr="00AE6BB0">
        <w:t xml:space="preserve"> o projektnom timu</w:t>
      </w:r>
      <w:r>
        <w:t xml:space="preserve"> koji su sudjelovali u stvaranju ovog projekta, navesti vrijeme  potrebno za izradu pojedinog dijela projekta, navesti budžet potreban za stvaranje ovakvog jednog projekta i u konačnici prikazati ponudu za kupca ove aplikacije</w:t>
      </w:r>
      <w:r w:rsidRPr="00AE6BB0">
        <w:t xml:space="preserve">. </w:t>
      </w:r>
    </w:p>
    <w:p w:rsidR="00B830F6" w:rsidRDefault="00B830F6" w:rsidP="005C2C13">
      <w:pPr>
        <w:pStyle w:val="Tekst"/>
        <w:ind w:firstLine="708"/>
      </w:pPr>
      <w:r>
        <w:t>Naš projektni zadatak koji smo osmislili te u krajnosti i odabrali da ćemo napraviti odnosno obraditi za projekt iz kolegija „Programsko inženjerstvo“ jest stvaranje aplikacije pomoću koje će biti lakše vođenje videoteke. U smislu „vođenja“ videoteke mislimo na unos podataka od autoriziranih korisnika te prikaz raznih izvještaja proizvedenih na osnovu unesenih podataka koje je naravno moguće ispisati.</w:t>
      </w:r>
    </w:p>
    <w:p w:rsidR="00B830F6" w:rsidRPr="00AE6BB0" w:rsidRDefault="00AA6E84" w:rsidP="005C2C13">
      <w:pPr>
        <w:spacing w:line="360" w:lineRule="auto"/>
        <w:ind w:firstLine="708"/>
        <w:jc w:val="both"/>
      </w:pPr>
      <w:r>
        <w:t xml:space="preserve">Da bi to ostvarili sastavili smo tim koji se </w:t>
      </w:r>
      <w:r w:rsidR="00B830F6" w:rsidRPr="00AE6BB0">
        <w:t xml:space="preserve">sastoji od 5 studenata koji </w:t>
      </w:r>
      <w:r>
        <w:t xml:space="preserve">će </w:t>
      </w:r>
      <w:r w:rsidR="00B830F6" w:rsidRPr="00AE6BB0">
        <w:t>rad</w:t>
      </w:r>
      <w:r>
        <w:t>iti na projektu</w:t>
      </w:r>
      <w:r w:rsidR="00B830F6" w:rsidRPr="00AE6BB0">
        <w:t>.</w:t>
      </w:r>
      <w:r>
        <w:t xml:space="preserve"> Samu izradu projekta možemo podijeliti u faze:</w:t>
      </w:r>
    </w:p>
    <w:p w:rsidR="00B830F6" w:rsidRPr="00AE6BB0" w:rsidRDefault="00B830F6" w:rsidP="005C2C13">
      <w:pPr>
        <w:pStyle w:val="ListParagraph"/>
        <w:numPr>
          <w:ilvl w:val="0"/>
          <w:numId w:val="18"/>
        </w:numPr>
        <w:spacing w:line="360" w:lineRule="auto"/>
        <w:jc w:val="both"/>
        <w:rPr>
          <w:szCs w:val="24"/>
        </w:rPr>
      </w:pPr>
      <w:r w:rsidRPr="00AE6BB0">
        <w:rPr>
          <w:szCs w:val="24"/>
        </w:rPr>
        <w:t>Planiranje projekta</w:t>
      </w:r>
    </w:p>
    <w:p w:rsidR="00B830F6" w:rsidRPr="00AE6BB0" w:rsidRDefault="00B830F6" w:rsidP="005C2C13">
      <w:pPr>
        <w:pStyle w:val="ListParagraph"/>
        <w:numPr>
          <w:ilvl w:val="0"/>
          <w:numId w:val="18"/>
        </w:numPr>
        <w:spacing w:line="360" w:lineRule="auto"/>
        <w:jc w:val="both"/>
        <w:rPr>
          <w:szCs w:val="24"/>
        </w:rPr>
      </w:pPr>
      <w:r w:rsidRPr="00AE6BB0">
        <w:rPr>
          <w:szCs w:val="24"/>
        </w:rPr>
        <w:t>Modeliranje projekta</w:t>
      </w:r>
    </w:p>
    <w:p w:rsidR="00B830F6" w:rsidRPr="00AE6BB0" w:rsidRDefault="00B830F6" w:rsidP="005C2C13">
      <w:pPr>
        <w:pStyle w:val="ListParagraph"/>
        <w:numPr>
          <w:ilvl w:val="0"/>
          <w:numId w:val="18"/>
        </w:numPr>
        <w:spacing w:line="360" w:lineRule="auto"/>
        <w:jc w:val="both"/>
        <w:rPr>
          <w:szCs w:val="24"/>
        </w:rPr>
      </w:pPr>
      <w:r w:rsidRPr="00AE6BB0">
        <w:rPr>
          <w:szCs w:val="24"/>
        </w:rPr>
        <w:t>Realizacija projekta</w:t>
      </w:r>
    </w:p>
    <w:p w:rsidR="00B830F6" w:rsidRPr="00AE6BB0" w:rsidRDefault="00B830F6" w:rsidP="005C2C13">
      <w:pPr>
        <w:spacing w:line="360" w:lineRule="auto"/>
        <w:jc w:val="both"/>
      </w:pPr>
      <w:r w:rsidRPr="00AE6BB0">
        <w:t>Zadatak čl</w:t>
      </w:r>
      <w:r>
        <w:t>a</w:t>
      </w:r>
      <w:r w:rsidRPr="00AE6BB0">
        <w:t>nova</w:t>
      </w:r>
      <w:r>
        <w:t xml:space="preserve"> </w:t>
      </w:r>
      <w:r w:rsidR="00AA6E84">
        <w:t xml:space="preserve">tima osim izrade same aplikacije i baze podataka je također </w:t>
      </w:r>
      <w:r w:rsidRPr="00AE6BB0">
        <w:t xml:space="preserve">i modeliranje problemske domene </w:t>
      </w:r>
      <w:r w:rsidR="00AA6E84">
        <w:t xml:space="preserve">prikazom </w:t>
      </w:r>
      <w:r w:rsidRPr="00AE6BB0">
        <w:t>UML dijagramima</w:t>
      </w:r>
      <w:r w:rsidR="00AA6E84">
        <w:t>, koja se nalazi u tehničkoj dokumentaciji aplikacije.</w:t>
      </w:r>
    </w:p>
    <w:p w:rsidR="00B830F6" w:rsidRDefault="00B830F6" w:rsidP="005C2C13">
      <w:pPr>
        <w:spacing w:line="360" w:lineRule="auto"/>
        <w:ind w:firstLine="708"/>
        <w:jc w:val="both"/>
      </w:pPr>
    </w:p>
    <w:p w:rsidR="007A7E04" w:rsidRPr="00AE6BB0" w:rsidRDefault="007A7E04" w:rsidP="005C2C13">
      <w:pPr>
        <w:spacing w:line="360" w:lineRule="auto"/>
        <w:jc w:val="both"/>
      </w:pPr>
    </w:p>
    <w:p w:rsidR="007A7E04" w:rsidRPr="00AE6BB0" w:rsidRDefault="007A7E04" w:rsidP="007A7E04">
      <w:pPr>
        <w:spacing w:line="360" w:lineRule="auto"/>
        <w:jc w:val="both"/>
      </w:pPr>
    </w:p>
    <w:p w:rsidR="007A7E04" w:rsidRPr="00AE6BB0" w:rsidRDefault="007A7E04" w:rsidP="007A7E04">
      <w:pPr>
        <w:spacing w:line="360" w:lineRule="auto"/>
        <w:jc w:val="both"/>
      </w:pPr>
    </w:p>
    <w:p w:rsidR="00B830F6" w:rsidRDefault="00B830F6">
      <w:pPr>
        <w:rPr>
          <w:rFonts w:ascii="Arial" w:hAnsi="Arial" w:cs="Arial"/>
          <w:sz w:val="28"/>
        </w:rPr>
      </w:pPr>
      <w:r>
        <w:rPr>
          <w:rFonts w:ascii="Arial" w:hAnsi="Arial" w:cs="Arial"/>
          <w:sz w:val="28"/>
        </w:rPr>
        <w:br w:type="page"/>
      </w:r>
    </w:p>
    <w:p w:rsidR="00CF1B6A" w:rsidRDefault="00CF1B6A" w:rsidP="00CF1B6A">
      <w:pPr>
        <w:pStyle w:val="Heading1"/>
      </w:pPr>
      <w:bookmarkStart w:id="10" w:name="_Toc396942121"/>
      <w:r w:rsidRPr="00CF1B6A">
        <w:lastRenderedPageBreak/>
        <w:t>1. Specifikacija zahtjeva</w:t>
      </w:r>
      <w:bookmarkEnd w:id="10"/>
    </w:p>
    <w:p w:rsidR="00CF1B6A" w:rsidRPr="00CF1B6A" w:rsidRDefault="00CF1B6A" w:rsidP="00CF1B6A"/>
    <w:p w:rsidR="00CF1B6A" w:rsidRDefault="00CF1B6A" w:rsidP="00CF1B6A">
      <w:pPr>
        <w:spacing w:line="360" w:lineRule="auto"/>
        <w:ind w:firstLine="708"/>
        <w:jc w:val="both"/>
      </w:pPr>
      <w:r w:rsidRPr="00572D4C">
        <w:t>U ovom poglavlju detaljnije će biti ra</w:t>
      </w:r>
      <w:r>
        <w:t xml:space="preserve">zrađene specifikacije zahtjeva aplikacije za Videoteke poduzeća Nomina sunt odiosa d.o.o. </w:t>
      </w:r>
      <w:r w:rsidRPr="00572D4C">
        <w:t>Specifikaciju zahtjeva za našu aplikaciju izradili smo prema IEEE Std 830-1998, Software Requirements Specifications.</w:t>
      </w:r>
    </w:p>
    <w:p w:rsidR="00CF1B6A" w:rsidRDefault="00CF1B6A" w:rsidP="00CF1B6A"/>
    <w:p w:rsidR="00CF1B6A" w:rsidRDefault="00CF1B6A" w:rsidP="00CF1B6A">
      <w:pPr>
        <w:pStyle w:val="Heading2"/>
        <w:spacing w:line="360" w:lineRule="auto"/>
      </w:pPr>
      <w:bookmarkStart w:id="11" w:name="_Toc396942122"/>
      <w:r>
        <w:t>1.1.  Svrha i domena</w:t>
      </w:r>
      <w:bookmarkEnd w:id="11"/>
    </w:p>
    <w:p w:rsidR="00CF1B6A" w:rsidRDefault="00CF1B6A" w:rsidP="00CF1B6A">
      <w:pPr>
        <w:spacing w:line="360" w:lineRule="auto"/>
        <w:jc w:val="both"/>
      </w:pPr>
      <w:r w:rsidRPr="00575E36">
        <w:t>Specifikacija zahtjeva aplikacije izrađuje se u svrhu razumijevanja funkcioniranja tj. potreba odjela poduzeća za koji se aplikacija razvija.</w:t>
      </w:r>
    </w:p>
    <w:p w:rsidR="00CF1B6A" w:rsidRDefault="00CF1B6A" w:rsidP="00CF1B6A">
      <w:pPr>
        <w:pStyle w:val="Heading3"/>
      </w:pPr>
      <w:bookmarkStart w:id="12" w:name="_Toc396942123"/>
      <w:r>
        <w:t>1.1.1. Svrha</w:t>
      </w:r>
      <w:bookmarkEnd w:id="12"/>
    </w:p>
    <w:p w:rsidR="00CF1B6A" w:rsidRDefault="00CF1B6A" w:rsidP="00CF1B6A">
      <w:pPr>
        <w:pStyle w:val="Tekst"/>
      </w:pPr>
      <w:r>
        <w:t>Specifikacija zahtjeva aplikacije razvijačima apli</w:t>
      </w:r>
      <w:r w:rsidR="002F30AB">
        <w:t>kacije omogućuje upoznavanje s</w:t>
      </w:r>
      <w:r>
        <w:t xml:space="preserve"> potrebn</w:t>
      </w:r>
      <w:r w:rsidR="00421D32">
        <w:t xml:space="preserve">im poslovnim procesima, njihovom </w:t>
      </w:r>
      <w:r>
        <w:t xml:space="preserve"> logikom te upoznavanje s potrebama i poteškoćama na koje zaposlenici poduzeća nailaze prilikom obavljanja tih poslovnih procesa. Specifikacija zahtjeva aplikacije omogućuje lakše i jasnije razumijevanje raznih ograničenja,  npr. razina do koje će aplikacija biti razvijana može ovisiti o računalima koja se koriste u sklopu odjela poduzeća, složenija aplikacija zahtjeva više vremena i ostalih resursa i sl.</w:t>
      </w:r>
    </w:p>
    <w:p w:rsidR="00CF1B6A" w:rsidRDefault="00CF1B6A" w:rsidP="00CF1B6A">
      <w:pPr>
        <w:pStyle w:val="Tekst"/>
      </w:pPr>
      <w:r>
        <w:t>Specifikacija zahtjeva aplikacije može poslužiti predstavnicima poduzeća (za koje se ona izrađuje) kako bi se uvjerili da su potrebe odjela poduzeća za koji se aplikacija izrađuje shvaćene.</w:t>
      </w:r>
    </w:p>
    <w:p w:rsidR="00CF1B6A" w:rsidRDefault="00CF1B6A" w:rsidP="00D10B45">
      <w:pPr>
        <w:pStyle w:val="Heading3"/>
      </w:pPr>
      <w:bookmarkStart w:id="13" w:name="_Toc396942124"/>
      <w:r>
        <w:t>1.1.2. Domena</w:t>
      </w:r>
      <w:bookmarkEnd w:id="13"/>
    </w:p>
    <w:p w:rsidR="00D10B45" w:rsidRPr="00D10B45" w:rsidRDefault="00D10B45" w:rsidP="00D10B45"/>
    <w:p w:rsidR="00421D32" w:rsidRDefault="00D10B45" w:rsidP="00D10B45">
      <w:pPr>
        <w:spacing w:line="360" w:lineRule="auto"/>
        <w:jc w:val="both"/>
      </w:pPr>
      <w:r>
        <w:t xml:space="preserve">Aplikacija se izrađuje za potrebe videoteka kao interaktivne usluge koja omogućuje najam multimedijalnog sadržaja. Aplikaciju izrađuje poduzeće Nomina sunt odiosa d.o.o.  </w:t>
      </w:r>
    </w:p>
    <w:p w:rsidR="00D10B45" w:rsidRDefault="00D10B45" w:rsidP="00D10B45">
      <w:pPr>
        <w:spacing w:line="360" w:lineRule="auto"/>
        <w:jc w:val="both"/>
      </w:pPr>
      <w:r>
        <w:t>Stolna aplikacija omogućit će zaposleniku videoteke brži i efikasniji rad, te će uštediti vrijeme u potrazi za raznim izvještajima, koje će sada biti dostupne putem jednom klika Vašeg računala. Neke od funkcionalnosti aplikacije su prijava zaposlenika, unos članova, unos, brisanje, izmjena filmova, unos posuđenih/vraćenih filmova, izvještaj o posuđenim filmovima po članu, izvještaj o svim posuđenim filmovima, izvještaj o filmovima koji trebaju biti vraćeni u određenom roku (1-2 dana), izvještaj o stanju filmova u videoteci.</w:t>
      </w:r>
    </w:p>
    <w:p w:rsidR="00D10B45" w:rsidRDefault="00D10B45" w:rsidP="00D10B45">
      <w:pPr>
        <w:spacing w:line="360" w:lineRule="auto"/>
        <w:jc w:val="both"/>
      </w:pPr>
    </w:p>
    <w:p w:rsidR="00CF1B6A" w:rsidRDefault="00CF1B6A" w:rsidP="00CF1B6A"/>
    <w:p w:rsidR="00CF1B6A" w:rsidRDefault="00CF1B6A" w:rsidP="00CF1B6A"/>
    <w:p w:rsidR="00CF1B6A" w:rsidRPr="00CF1B6A" w:rsidRDefault="00CF1B6A" w:rsidP="00CF1B6A"/>
    <w:p w:rsidR="007A7E04" w:rsidRPr="003202CC" w:rsidRDefault="00571CDB" w:rsidP="005C2C13">
      <w:pPr>
        <w:pStyle w:val="Heading1"/>
        <w:spacing w:line="360" w:lineRule="auto"/>
        <w:rPr>
          <w:rFonts w:ascii="Arial" w:hAnsi="Arial" w:cs="Arial"/>
          <w:b w:val="0"/>
          <w:bCs w:val="0"/>
        </w:rPr>
      </w:pPr>
      <w:bookmarkStart w:id="14" w:name="_Toc396942125"/>
      <w:r>
        <w:rPr>
          <w:rFonts w:ascii="Arial" w:hAnsi="Arial" w:cs="Arial"/>
        </w:rPr>
        <w:lastRenderedPageBreak/>
        <w:t>2</w:t>
      </w:r>
      <w:r w:rsidR="007A7E04" w:rsidRPr="003202CC">
        <w:rPr>
          <w:rFonts w:ascii="Arial" w:hAnsi="Arial" w:cs="Arial"/>
        </w:rPr>
        <w:t>. Korisnički zahtjevi</w:t>
      </w:r>
      <w:bookmarkEnd w:id="14"/>
    </w:p>
    <w:p w:rsidR="007A7E04" w:rsidRPr="00E60A9B" w:rsidRDefault="007A7E04" w:rsidP="005C2C13">
      <w:pPr>
        <w:spacing w:line="360" w:lineRule="auto"/>
        <w:jc w:val="both"/>
        <w:rPr>
          <w:rFonts w:ascii="Arial" w:hAnsi="Arial" w:cs="Arial"/>
          <w:b/>
          <w:bCs/>
          <w:sz w:val="28"/>
        </w:rPr>
      </w:pPr>
    </w:p>
    <w:p w:rsidR="00850127" w:rsidRDefault="00850127" w:rsidP="005C2C13">
      <w:pPr>
        <w:spacing w:line="360" w:lineRule="auto"/>
        <w:ind w:firstLine="708"/>
        <w:jc w:val="both"/>
      </w:pPr>
      <w:r>
        <w:t xml:space="preserve">Naravno, sam spomen na razvoj nekakve aplikacije povlači nekoliko teza za sobom, naravno jedan od njih moraju biti nekakvi zahtjevi koje će sama aplikacija morati ispunjavati ukoliko želi zadovoljiti korisnika, pa ih zovemo korisnički zahtjevi. Istina, možemo i „napamet“ krenuti raditi nekakvu aplikaciju bez konkretnih zahtjeva od korisnika ali to svakako ne bi bio ispravan potez uvijek je najbolje prvo ispitati područje i prikupiti neke informacije od korisnika što im predstavlja problem, oduzima najviše vremena u svakidašnjem poslu i sl. Na osnovu tih informacija možemo osmisliti način kako ispuniti zahtjeve korisnika i pokušati u našoj aplikaciji ubrzati ili olakšati rad korisniku. </w:t>
      </w:r>
    </w:p>
    <w:p w:rsidR="00D05DBD" w:rsidRDefault="00D05DBD" w:rsidP="005C2C13">
      <w:pPr>
        <w:spacing w:line="360" w:lineRule="auto"/>
        <w:ind w:firstLine="708"/>
        <w:jc w:val="both"/>
      </w:pPr>
      <w:r>
        <w:t>Što se tiče našeg projekta Videoteka konkretne korisničke zahtjeve smo dobili od naših asistenata, ti korisnički zahtjevi su:</w:t>
      </w:r>
    </w:p>
    <w:p w:rsidR="00D05DBD" w:rsidRDefault="00D05DBD" w:rsidP="00D05DBD">
      <w:pPr>
        <w:pStyle w:val="ListParagraph"/>
        <w:numPr>
          <w:ilvl w:val="0"/>
          <w:numId w:val="29"/>
        </w:numPr>
        <w:spacing w:line="360" w:lineRule="auto"/>
        <w:jc w:val="both"/>
      </w:pPr>
      <w:r>
        <w:t>V</w:t>
      </w:r>
      <w:r w:rsidRPr="00D05DBD">
        <w:t>ođenj</w:t>
      </w:r>
      <w:r>
        <w:t>e</w:t>
      </w:r>
      <w:r w:rsidRPr="00D05DBD">
        <w:t xml:space="preserve"> evidencije članarine</w:t>
      </w:r>
    </w:p>
    <w:p w:rsidR="00D05DBD" w:rsidRDefault="00D05DBD" w:rsidP="00D05DBD">
      <w:pPr>
        <w:pStyle w:val="ListParagraph"/>
        <w:numPr>
          <w:ilvl w:val="0"/>
          <w:numId w:val="29"/>
        </w:numPr>
        <w:spacing w:line="360" w:lineRule="auto"/>
        <w:jc w:val="both"/>
      </w:pPr>
      <w:r>
        <w:t>Obavještenje članova putem mail-a</w:t>
      </w:r>
    </w:p>
    <w:p w:rsidR="00D05DBD" w:rsidRDefault="00D05DBD" w:rsidP="00D05DBD">
      <w:pPr>
        <w:pStyle w:val="ListParagraph"/>
        <w:numPr>
          <w:ilvl w:val="0"/>
          <w:numId w:val="29"/>
        </w:numPr>
        <w:spacing w:line="360" w:lineRule="auto"/>
        <w:jc w:val="both"/>
      </w:pPr>
      <w:r>
        <w:t>Izrada računa za članarinu</w:t>
      </w:r>
    </w:p>
    <w:p w:rsidR="00D05DBD" w:rsidRDefault="00D05DBD" w:rsidP="005C2C13">
      <w:pPr>
        <w:spacing w:line="360" w:lineRule="auto"/>
        <w:jc w:val="both"/>
      </w:pPr>
    </w:p>
    <w:p w:rsidR="007A7E04" w:rsidRPr="00135EE9" w:rsidRDefault="00571CDB" w:rsidP="007E26A0">
      <w:pPr>
        <w:pStyle w:val="Heading2"/>
        <w:spacing w:after="120"/>
        <w:rPr>
          <w:rFonts w:cs="Arial"/>
          <w:b w:val="0"/>
        </w:rPr>
      </w:pPr>
      <w:bookmarkStart w:id="15" w:name="_Toc396942126"/>
      <w:r>
        <w:rPr>
          <w:rFonts w:cs="Arial"/>
        </w:rPr>
        <w:t>2</w:t>
      </w:r>
      <w:r w:rsidR="007A7E04" w:rsidRPr="00135EE9">
        <w:rPr>
          <w:rFonts w:cs="Arial"/>
        </w:rPr>
        <w:t>.1. Funkcionalnost aplikacije</w:t>
      </w:r>
      <w:bookmarkEnd w:id="15"/>
    </w:p>
    <w:p w:rsidR="00D05DBD" w:rsidRDefault="00D05DBD" w:rsidP="00D05DBD">
      <w:pPr>
        <w:spacing w:line="360" w:lineRule="auto"/>
        <w:ind w:firstLine="708"/>
        <w:jc w:val="both"/>
      </w:pPr>
      <w:r>
        <w:t>Naša desktop aplikacija će imati sljedeće funkcionalnosti:</w:t>
      </w:r>
    </w:p>
    <w:p w:rsidR="00D05DBD" w:rsidRDefault="00D05DBD" w:rsidP="00D05DBD">
      <w:pPr>
        <w:pStyle w:val="ListParagraph"/>
        <w:numPr>
          <w:ilvl w:val="0"/>
          <w:numId w:val="32"/>
        </w:numPr>
        <w:spacing w:line="360" w:lineRule="auto"/>
        <w:ind w:left="1843"/>
        <w:jc w:val="both"/>
      </w:pPr>
      <w:r>
        <w:t>prijavu zaposlenika</w:t>
      </w:r>
    </w:p>
    <w:p w:rsidR="00D05DBD" w:rsidRDefault="00D05DBD" w:rsidP="00D05DBD">
      <w:pPr>
        <w:pStyle w:val="ListParagraph"/>
        <w:numPr>
          <w:ilvl w:val="0"/>
          <w:numId w:val="32"/>
        </w:numPr>
        <w:spacing w:line="360" w:lineRule="auto"/>
        <w:ind w:left="1843"/>
        <w:jc w:val="both"/>
      </w:pPr>
      <w:r>
        <w:t>unos članova</w:t>
      </w:r>
    </w:p>
    <w:p w:rsidR="00D05DBD" w:rsidRDefault="00D05DBD" w:rsidP="00D05DBD">
      <w:pPr>
        <w:pStyle w:val="ListParagraph"/>
        <w:numPr>
          <w:ilvl w:val="0"/>
          <w:numId w:val="32"/>
        </w:numPr>
        <w:spacing w:line="360" w:lineRule="auto"/>
        <w:ind w:left="1843"/>
        <w:jc w:val="both"/>
      </w:pPr>
      <w:r>
        <w:t>unos, brisanje, izmjena filmova</w:t>
      </w:r>
    </w:p>
    <w:p w:rsidR="00D05DBD" w:rsidRDefault="00D05DBD" w:rsidP="00D05DBD">
      <w:pPr>
        <w:pStyle w:val="ListParagraph"/>
        <w:numPr>
          <w:ilvl w:val="0"/>
          <w:numId w:val="32"/>
        </w:numPr>
        <w:spacing w:line="360" w:lineRule="auto"/>
        <w:ind w:left="1843"/>
        <w:jc w:val="both"/>
      </w:pPr>
      <w:r>
        <w:t>unos posuđenih/vraćenih filmova</w:t>
      </w:r>
    </w:p>
    <w:p w:rsidR="00D05DBD" w:rsidRDefault="00D05DBD" w:rsidP="00D05DBD">
      <w:pPr>
        <w:pStyle w:val="ListParagraph"/>
        <w:numPr>
          <w:ilvl w:val="0"/>
          <w:numId w:val="32"/>
        </w:numPr>
        <w:spacing w:line="360" w:lineRule="auto"/>
        <w:ind w:left="1843"/>
        <w:jc w:val="both"/>
      </w:pPr>
      <w:r>
        <w:t>izvještaj o posuđenim filmovima po članu</w:t>
      </w:r>
    </w:p>
    <w:p w:rsidR="00D05DBD" w:rsidRDefault="00D05DBD" w:rsidP="00D05DBD">
      <w:pPr>
        <w:pStyle w:val="ListParagraph"/>
        <w:numPr>
          <w:ilvl w:val="0"/>
          <w:numId w:val="32"/>
        </w:numPr>
        <w:spacing w:line="360" w:lineRule="auto"/>
        <w:ind w:left="1843"/>
        <w:jc w:val="both"/>
      </w:pPr>
      <w:r>
        <w:t>izvještaj o svim posuđenim filmovima</w:t>
      </w:r>
    </w:p>
    <w:p w:rsidR="00D05DBD" w:rsidRDefault="00D05DBD" w:rsidP="00D05DBD">
      <w:pPr>
        <w:pStyle w:val="ListParagraph"/>
        <w:numPr>
          <w:ilvl w:val="0"/>
          <w:numId w:val="32"/>
        </w:numPr>
        <w:spacing w:line="360" w:lineRule="auto"/>
        <w:ind w:left="1843"/>
        <w:jc w:val="both"/>
      </w:pPr>
      <w:r>
        <w:t>izvještaj o filmovima koji trebaju biti vraćeni u određenom roku (1-2 dana)</w:t>
      </w:r>
    </w:p>
    <w:p w:rsidR="007A7E04" w:rsidRDefault="00D05DBD" w:rsidP="005C2C13">
      <w:pPr>
        <w:pStyle w:val="ListParagraph"/>
        <w:numPr>
          <w:ilvl w:val="0"/>
          <w:numId w:val="32"/>
        </w:numPr>
        <w:spacing w:line="360" w:lineRule="auto"/>
        <w:ind w:left="1843"/>
        <w:jc w:val="both"/>
      </w:pPr>
      <w:r>
        <w:t>izvještaj o stanju filmova u videoteci</w:t>
      </w:r>
    </w:p>
    <w:p w:rsidR="007A7E04" w:rsidRDefault="007A7E04" w:rsidP="005C2C13">
      <w:pPr>
        <w:spacing w:line="360" w:lineRule="auto"/>
        <w:jc w:val="both"/>
      </w:pPr>
    </w:p>
    <w:p w:rsidR="005C2C13" w:rsidRDefault="005C2C13" w:rsidP="005C2C13">
      <w:pPr>
        <w:spacing w:line="360" w:lineRule="auto"/>
      </w:pPr>
      <w:r>
        <w:br w:type="page"/>
      </w:r>
    </w:p>
    <w:p w:rsidR="007A7E04" w:rsidRPr="003202CC" w:rsidRDefault="00571CDB" w:rsidP="007E26A0">
      <w:pPr>
        <w:pStyle w:val="Heading1"/>
        <w:rPr>
          <w:rFonts w:ascii="Arial" w:hAnsi="Arial" w:cs="Arial"/>
          <w:b w:val="0"/>
          <w:bCs w:val="0"/>
          <w:szCs w:val="32"/>
        </w:rPr>
      </w:pPr>
      <w:bookmarkStart w:id="16" w:name="_Toc396942127"/>
      <w:r>
        <w:rPr>
          <w:rFonts w:ascii="Arial" w:hAnsi="Arial" w:cs="Arial"/>
          <w:szCs w:val="32"/>
        </w:rPr>
        <w:lastRenderedPageBreak/>
        <w:t>3</w:t>
      </w:r>
      <w:r w:rsidR="007A7E04" w:rsidRPr="003202CC">
        <w:rPr>
          <w:rFonts w:ascii="Arial" w:hAnsi="Arial" w:cs="Arial"/>
          <w:szCs w:val="32"/>
        </w:rPr>
        <w:t>. Plan projekta</w:t>
      </w:r>
      <w:bookmarkEnd w:id="16"/>
    </w:p>
    <w:p w:rsidR="008678E1" w:rsidRPr="008678E1" w:rsidRDefault="008678E1" w:rsidP="008678E1">
      <w:pPr>
        <w:spacing w:line="360" w:lineRule="auto"/>
        <w:jc w:val="center"/>
        <w:rPr>
          <w:rFonts w:ascii="Arial" w:hAnsi="Arial" w:cs="Arial"/>
          <w:b/>
          <w:bCs/>
          <w:sz w:val="28"/>
          <w:szCs w:val="32"/>
        </w:rPr>
      </w:pPr>
    </w:p>
    <w:p w:rsidR="006408E3" w:rsidRDefault="006408E3" w:rsidP="006408E3">
      <w:pPr>
        <w:pStyle w:val="Tekst"/>
      </w:pPr>
      <w:r>
        <w:t xml:space="preserve">Planiranje i izrada plana je važna jer se na taj način postavljaju ciljevi, određuju zadaci (koji će se izvršavati u budućnosti) i aktivnosti potrebne za njihovo ostvarivanje. Moglo bi se reći da je planiranje pogled u budućnost. Za izradu projekta vrlo je bitna izrada projektnog plana. U njemu ćemo ustvrditi glavne ciljeve projekta, predvidjeti troškove te postaviti kontrolu nad rokovima izrade projekta. </w:t>
      </w:r>
    </w:p>
    <w:p w:rsidR="006408E3" w:rsidRDefault="006408E3" w:rsidP="006408E3">
      <w:pPr>
        <w:pStyle w:val="Tekst"/>
      </w:pPr>
      <w:r>
        <w:t xml:space="preserve">Projektni plan izradit ćemo pomoću MS Projecta te ćemo dobiti bolji uvid u terminski plan projekta, uloge članova tima, radno vrijeme članova tima, proračun te budžet projekta. Glavni elementi projekta su resursi, vrijeme potrebno za analizu zahtjeva te realizaciju projekta.  </w:t>
      </w:r>
    </w:p>
    <w:p w:rsidR="006408E3" w:rsidRDefault="006408E3" w:rsidP="006408E3">
      <w:pPr>
        <w:pStyle w:val="Tekst"/>
      </w:pPr>
      <w:r>
        <w:t>Razvojni ciklus projekta sastoji se od faza te se svaka faza u jednom poduhvatu odvija</w:t>
      </w:r>
      <w:r w:rsidR="00BE712A">
        <w:t xml:space="preserve"> jednom. Odabrali smo vodopadni </w:t>
      </w:r>
      <w:r>
        <w:t>model jer smatramo da najviše odgovara za izradu našeg projekta. U svakoj fazi u potpunosti se dovršavaju i provjeravaju svi izlazni rezultati.  Realizac</w:t>
      </w:r>
      <w:r w:rsidR="002F30AB">
        <w:t>ija  projekta trajati će oko tri</w:t>
      </w:r>
      <w:r>
        <w:t xml:space="preserve"> mjeseca, a sastojati će se od pet glavnih faza. </w:t>
      </w:r>
    </w:p>
    <w:p w:rsidR="006408E3" w:rsidRDefault="006408E3" w:rsidP="006408E3">
      <w:pPr>
        <w:pStyle w:val="Tekst"/>
      </w:pPr>
    </w:p>
    <w:p w:rsidR="007A7E04" w:rsidRPr="00A779D0" w:rsidRDefault="007A7E04" w:rsidP="007A7E04">
      <w:pPr>
        <w:pStyle w:val="Default"/>
        <w:spacing w:line="360" w:lineRule="auto"/>
      </w:pPr>
      <w:r w:rsidRPr="00A779D0">
        <w:t xml:space="preserve"> </w:t>
      </w:r>
    </w:p>
    <w:p w:rsidR="007A7E04" w:rsidRDefault="00571CDB" w:rsidP="007E26A0">
      <w:pPr>
        <w:pStyle w:val="Heading2"/>
        <w:spacing w:after="120"/>
        <w:rPr>
          <w:b w:val="0"/>
          <w:bCs w:val="0"/>
          <w:szCs w:val="28"/>
        </w:rPr>
      </w:pPr>
      <w:bookmarkStart w:id="17" w:name="_Toc396942128"/>
      <w:r>
        <w:rPr>
          <w:szCs w:val="28"/>
        </w:rPr>
        <w:t>3</w:t>
      </w:r>
      <w:r w:rsidR="007A7E04">
        <w:rPr>
          <w:szCs w:val="28"/>
        </w:rPr>
        <w:t>.1. Projektni tim</w:t>
      </w:r>
      <w:bookmarkEnd w:id="17"/>
    </w:p>
    <w:p w:rsidR="00135EE9" w:rsidRPr="00F46728" w:rsidRDefault="007A7E04" w:rsidP="00F46728">
      <w:pPr>
        <w:pStyle w:val="Tekst"/>
      </w:pPr>
      <w:r w:rsidRPr="008678E1">
        <w:rPr>
          <w:szCs w:val="28"/>
        </w:rPr>
        <w:t xml:space="preserve">Naš projektni tim </w:t>
      </w:r>
      <w:r w:rsidR="007E26A0">
        <w:rPr>
          <w:szCs w:val="28"/>
        </w:rPr>
        <w:t xml:space="preserve">kao što smo već ranije naveli </w:t>
      </w:r>
      <w:r w:rsidRPr="008678E1">
        <w:rPr>
          <w:szCs w:val="28"/>
        </w:rPr>
        <w:t>sastoji se od pet članova</w:t>
      </w:r>
      <w:r w:rsidR="007E26A0">
        <w:rPr>
          <w:szCs w:val="28"/>
        </w:rPr>
        <w:t>,</w:t>
      </w:r>
      <w:r w:rsidRPr="008678E1">
        <w:rPr>
          <w:szCs w:val="28"/>
        </w:rPr>
        <w:t xml:space="preserve"> svaki </w:t>
      </w:r>
      <w:r w:rsidR="007E26A0">
        <w:rPr>
          <w:szCs w:val="28"/>
        </w:rPr>
        <w:t>član na specifičan način doprinosi stvaranju ovog projek</w:t>
      </w:r>
      <w:r w:rsidR="00F46728">
        <w:rPr>
          <w:szCs w:val="28"/>
        </w:rPr>
        <w:t xml:space="preserve">ta. </w:t>
      </w:r>
      <w:r w:rsidR="00F46728" w:rsidRPr="00D814CF">
        <w:t>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rsidR="00F46728">
        <w:t xml:space="preserve">ki dio projekta kada će on biti </w:t>
      </w:r>
      <w:r w:rsidR="00F46728" w:rsidRPr="00D814CF">
        <w:t>gotov.</w:t>
      </w:r>
      <w:r w:rsidR="00F46728">
        <w:t xml:space="preserve"> </w:t>
      </w:r>
      <w:r w:rsidR="00135EE9">
        <w:rPr>
          <w:szCs w:val="28"/>
        </w:rPr>
        <w:t>Članovi su sljedeći:</w:t>
      </w:r>
    </w:p>
    <w:p w:rsidR="000C37B1" w:rsidRPr="000C37B1" w:rsidRDefault="000C37B1" w:rsidP="000C37B1">
      <w:pPr>
        <w:pStyle w:val="ListParagraph"/>
        <w:numPr>
          <w:ilvl w:val="0"/>
          <w:numId w:val="34"/>
        </w:numPr>
        <w:spacing w:line="360" w:lineRule="auto"/>
      </w:pPr>
      <w:r w:rsidRPr="000C37B1">
        <w:t>Domagoj Samardžić</w:t>
      </w:r>
    </w:p>
    <w:p w:rsidR="000C37B1" w:rsidRPr="000C37B1" w:rsidRDefault="000C37B1" w:rsidP="000C37B1">
      <w:pPr>
        <w:pStyle w:val="ListParagraph"/>
        <w:numPr>
          <w:ilvl w:val="0"/>
          <w:numId w:val="34"/>
        </w:numPr>
        <w:spacing w:line="360" w:lineRule="auto"/>
      </w:pPr>
      <w:r w:rsidRPr="000C37B1">
        <w:t>Marko Šaponja</w:t>
      </w:r>
    </w:p>
    <w:p w:rsidR="000C37B1" w:rsidRPr="000C37B1" w:rsidRDefault="000C37B1" w:rsidP="000C37B1">
      <w:pPr>
        <w:pStyle w:val="ListParagraph"/>
        <w:numPr>
          <w:ilvl w:val="0"/>
          <w:numId w:val="34"/>
        </w:numPr>
        <w:spacing w:line="360" w:lineRule="auto"/>
      </w:pPr>
      <w:r w:rsidRPr="000C37B1">
        <w:t>Marko Tadić</w:t>
      </w:r>
    </w:p>
    <w:p w:rsidR="000C37B1" w:rsidRPr="000C37B1" w:rsidRDefault="000C37B1" w:rsidP="000C37B1">
      <w:pPr>
        <w:pStyle w:val="ListParagraph"/>
        <w:numPr>
          <w:ilvl w:val="0"/>
          <w:numId w:val="34"/>
        </w:numPr>
        <w:spacing w:line="360" w:lineRule="auto"/>
      </w:pPr>
      <w:r w:rsidRPr="000C37B1">
        <w:t>Petra Zadro</w:t>
      </w:r>
    </w:p>
    <w:p w:rsidR="000C37B1" w:rsidRDefault="000C37B1" w:rsidP="000C37B1">
      <w:pPr>
        <w:pStyle w:val="ListParagraph"/>
        <w:numPr>
          <w:ilvl w:val="0"/>
          <w:numId w:val="34"/>
        </w:numPr>
      </w:pPr>
      <w:r w:rsidRPr="005854EE">
        <w:t>Marija Živičnjak</w:t>
      </w:r>
    </w:p>
    <w:p w:rsidR="00CB3434" w:rsidRDefault="00CB3434" w:rsidP="00CB3434"/>
    <w:p w:rsidR="00CB3434" w:rsidRDefault="00CB3434" w:rsidP="00CB3434">
      <w:pPr>
        <w:pStyle w:val="Tekst"/>
      </w:pPr>
      <w:r w:rsidRPr="00D814CF">
        <w:lastRenderedPageBreak/>
        <w:t>Kao što smo već spomenuli svi članovi će obavljati sve potrebne uloge kao i obveze koje te uloge donose. Neke od aktivnosti koje se očekuju su: izrada tj. pisanje programskog koda, izrada idejne skice ekrana te kreiranje algoritama, procjena i praćenje efikasnosti i efektivnosti programa, odabir tehnologije (potrebne za izradu projekta), izrada dijagrama slučajeva korištenja, dijagrama aktivnosti, ERA modela, traženje mogućih grešaka u kodu, testiranje aplikacije, izrada projektnog plana itd.</w:t>
      </w:r>
    </w:p>
    <w:p w:rsidR="00557B08" w:rsidRDefault="00557B08">
      <w:pPr>
        <w:rPr>
          <w:b/>
          <w:bCs/>
          <w:sz w:val="28"/>
          <w:szCs w:val="28"/>
        </w:rPr>
      </w:pPr>
    </w:p>
    <w:p w:rsidR="006408E3" w:rsidRDefault="00571CDB" w:rsidP="006408E3">
      <w:pPr>
        <w:pStyle w:val="Heading2"/>
      </w:pPr>
      <w:bookmarkStart w:id="18" w:name="_Toc386399070"/>
      <w:bookmarkStart w:id="19" w:name="_Toc396942129"/>
      <w:r>
        <w:t>3</w:t>
      </w:r>
      <w:r w:rsidR="006408E3">
        <w:t xml:space="preserve">.2. Specifikacija </w:t>
      </w:r>
      <w:r w:rsidR="006408E3" w:rsidRPr="00D814CF">
        <w:t>zadataka po članovima tima</w:t>
      </w:r>
      <w:bookmarkEnd w:id="18"/>
      <w:bookmarkEnd w:id="19"/>
    </w:p>
    <w:p w:rsidR="006408E3" w:rsidRPr="006408E3" w:rsidRDefault="006408E3" w:rsidP="006408E3"/>
    <w:p w:rsidR="006408E3" w:rsidRDefault="006408E3" w:rsidP="006408E3">
      <w:pPr>
        <w:pStyle w:val="Tekst"/>
      </w:pPr>
      <w:r w:rsidRPr="00D814CF">
        <w:t xml:space="preserve">Na početku izrade projektnog plana naveli smo sve aktivnosti koje je potrebno obaviti </w:t>
      </w:r>
      <w:r>
        <w:t>za izradu aplikacije</w:t>
      </w:r>
      <w:r w:rsidRPr="00D814CF">
        <w:t>. Kao što smo već naveli projektni plan izradili smo u MS Projectu. U izvješću koje je generirao MS Project vidimo koji član tima obavlja koju aktivnost i koliko mu je sati potrebno da obavi tu aktivnost. Uz to vidimo kada pojedina aktivnost započinje, a kada završava.</w:t>
      </w:r>
    </w:p>
    <w:p w:rsidR="00F80CBD" w:rsidRDefault="006408E3" w:rsidP="00F80CBD">
      <w:pPr>
        <w:spacing w:line="360" w:lineRule="auto"/>
        <w:ind w:hanging="709"/>
        <w:jc w:val="center"/>
        <w:rPr>
          <w:b/>
          <w:bCs/>
          <w:sz w:val="28"/>
          <w:szCs w:val="28"/>
        </w:rPr>
      </w:pPr>
      <w:r>
        <w:rPr>
          <w:noProof/>
          <w:lang w:val="hr-BA" w:eastAsia="hr-BA"/>
        </w:rPr>
        <w:drawing>
          <wp:inline distT="0" distB="0" distL="0" distR="0">
            <wp:extent cx="6654883" cy="4738254"/>
            <wp:effectExtent l="19050" t="0" r="0" b="0"/>
            <wp:docPr id="3" name="Picture 3" descr="C:\Users\Marij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ja\Desktop\2.JPG"/>
                    <pic:cNvPicPr>
                      <a:picLocks noChangeAspect="1" noChangeArrowheads="1"/>
                    </pic:cNvPicPr>
                  </pic:nvPicPr>
                  <pic:blipFill>
                    <a:blip r:embed="rId10" cstate="print"/>
                    <a:srcRect/>
                    <a:stretch>
                      <a:fillRect/>
                    </a:stretch>
                  </pic:blipFill>
                  <pic:spPr bwMode="auto">
                    <a:xfrm>
                      <a:off x="0" y="0"/>
                      <a:ext cx="6655891" cy="4738972"/>
                    </a:xfrm>
                    <a:prstGeom prst="rect">
                      <a:avLst/>
                    </a:prstGeom>
                    <a:noFill/>
                    <a:ln w="9525">
                      <a:noFill/>
                      <a:miter lim="800000"/>
                      <a:headEnd/>
                      <a:tailEnd/>
                    </a:ln>
                  </pic:spPr>
                </pic:pic>
              </a:graphicData>
            </a:graphic>
          </wp:inline>
        </w:drawing>
      </w:r>
    </w:p>
    <w:p w:rsidR="00135EE9" w:rsidRPr="00F80CBD" w:rsidRDefault="00F80CBD" w:rsidP="00F80CBD">
      <w:pPr>
        <w:pStyle w:val="Caption"/>
        <w:jc w:val="center"/>
        <w:rPr>
          <w:sz w:val="28"/>
          <w:szCs w:val="28"/>
        </w:rPr>
      </w:pPr>
      <w:r>
        <w:t xml:space="preserve">Slika </w:t>
      </w:r>
      <w:fldSimple w:instr=" SEQ Slika \* ARABIC ">
        <w:r w:rsidR="00201ACA">
          <w:rPr>
            <w:noProof/>
          </w:rPr>
          <w:t>1</w:t>
        </w:r>
      </w:fldSimple>
      <w:r>
        <w:t xml:space="preserve"> Specifikacija aktivnosti po članovima tima (1)</w:t>
      </w:r>
    </w:p>
    <w:p w:rsidR="006408E3" w:rsidRDefault="006408E3" w:rsidP="00F80CBD">
      <w:pPr>
        <w:spacing w:line="360" w:lineRule="auto"/>
        <w:ind w:hanging="709"/>
        <w:jc w:val="center"/>
        <w:rPr>
          <w:b/>
          <w:bCs/>
          <w:sz w:val="28"/>
          <w:szCs w:val="28"/>
        </w:rPr>
      </w:pPr>
      <w:r>
        <w:rPr>
          <w:noProof/>
          <w:lang w:val="hr-BA" w:eastAsia="hr-BA"/>
        </w:rPr>
        <w:lastRenderedPageBreak/>
        <w:drawing>
          <wp:inline distT="0" distB="0" distL="0" distR="0">
            <wp:extent cx="6637927" cy="3906981"/>
            <wp:effectExtent l="19050" t="0" r="0" b="0"/>
            <wp:docPr id="8" name="Picture 5" descr="C:\Users\Marij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ja\Desktop\4.JPG"/>
                    <pic:cNvPicPr>
                      <a:picLocks noChangeAspect="1" noChangeArrowheads="1"/>
                    </pic:cNvPicPr>
                  </pic:nvPicPr>
                  <pic:blipFill>
                    <a:blip r:embed="rId11" cstate="print"/>
                    <a:srcRect/>
                    <a:stretch>
                      <a:fillRect/>
                    </a:stretch>
                  </pic:blipFill>
                  <pic:spPr bwMode="auto">
                    <a:xfrm>
                      <a:off x="0" y="0"/>
                      <a:ext cx="6636112" cy="3905913"/>
                    </a:xfrm>
                    <a:prstGeom prst="rect">
                      <a:avLst/>
                    </a:prstGeom>
                    <a:noFill/>
                    <a:ln w="9525">
                      <a:noFill/>
                      <a:miter lim="800000"/>
                      <a:headEnd/>
                      <a:tailEnd/>
                    </a:ln>
                  </pic:spPr>
                </pic:pic>
              </a:graphicData>
            </a:graphic>
          </wp:inline>
        </w:drawing>
      </w:r>
    </w:p>
    <w:p w:rsidR="00F80CBD" w:rsidRDefault="00F80CBD" w:rsidP="00F80CBD">
      <w:pPr>
        <w:pStyle w:val="Caption"/>
        <w:jc w:val="center"/>
      </w:pPr>
      <w:r>
        <w:t xml:space="preserve">Slika </w:t>
      </w:r>
      <w:fldSimple w:instr=" SEQ Slika \* ARABIC ">
        <w:r w:rsidR="00201ACA">
          <w:rPr>
            <w:noProof/>
          </w:rPr>
          <w:t>2</w:t>
        </w:r>
      </w:fldSimple>
      <w:r>
        <w:t xml:space="preserve"> Specifikacija aktivnosti po članovima tima (2)</w:t>
      </w:r>
    </w:p>
    <w:p w:rsidR="00F80CBD" w:rsidRPr="00F80CBD" w:rsidRDefault="00F80CBD" w:rsidP="00F80CBD"/>
    <w:p w:rsidR="006408E3" w:rsidRDefault="006408E3" w:rsidP="00F80CBD">
      <w:pPr>
        <w:spacing w:line="360" w:lineRule="auto"/>
        <w:ind w:hanging="851"/>
        <w:jc w:val="center"/>
        <w:rPr>
          <w:b/>
          <w:bCs/>
          <w:sz w:val="28"/>
          <w:szCs w:val="28"/>
        </w:rPr>
      </w:pPr>
      <w:r>
        <w:rPr>
          <w:noProof/>
          <w:lang w:val="hr-BA" w:eastAsia="hr-BA"/>
        </w:rPr>
        <w:drawing>
          <wp:inline distT="0" distB="0" distL="0" distR="0">
            <wp:extent cx="6791036" cy="3669475"/>
            <wp:effectExtent l="19050" t="0" r="0" b="0"/>
            <wp:docPr id="1" name="Picture 4" descr="C:\Users\Marij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ja\Desktop\3.JPG"/>
                    <pic:cNvPicPr>
                      <a:picLocks noChangeAspect="1" noChangeArrowheads="1"/>
                    </pic:cNvPicPr>
                  </pic:nvPicPr>
                  <pic:blipFill>
                    <a:blip r:embed="rId12" cstate="print"/>
                    <a:srcRect/>
                    <a:stretch>
                      <a:fillRect/>
                    </a:stretch>
                  </pic:blipFill>
                  <pic:spPr bwMode="auto">
                    <a:xfrm>
                      <a:off x="0" y="0"/>
                      <a:ext cx="6788231" cy="3667959"/>
                    </a:xfrm>
                    <a:prstGeom prst="rect">
                      <a:avLst/>
                    </a:prstGeom>
                    <a:noFill/>
                    <a:ln w="9525">
                      <a:noFill/>
                      <a:miter lim="800000"/>
                      <a:headEnd/>
                      <a:tailEnd/>
                    </a:ln>
                  </pic:spPr>
                </pic:pic>
              </a:graphicData>
            </a:graphic>
          </wp:inline>
        </w:drawing>
      </w:r>
    </w:p>
    <w:p w:rsidR="00F80CBD" w:rsidRDefault="00F80CBD" w:rsidP="00F80CBD">
      <w:pPr>
        <w:pStyle w:val="Caption"/>
        <w:jc w:val="center"/>
        <w:rPr>
          <w:b w:val="0"/>
          <w:bCs w:val="0"/>
          <w:sz w:val="28"/>
          <w:szCs w:val="28"/>
        </w:rPr>
      </w:pPr>
      <w:r>
        <w:t xml:space="preserve">Slika </w:t>
      </w:r>
      <w:fldSimple w:instr=" SEQ Slika \* ARABIC ">
        <w:r w:rsidR="00201ACA">
          <w:rPr>
            <w:noProof/>
          </w:rPr>
          <w:t>3</w:t>
        </w:r>
      </w:fldSimple>
      <w:r>
        <w:t xml:space="preserve"> Specifikacija aktivnosti po članovima tima(3)</w:t>
      </w:r>
    </w:p>
    <w:p w:rsidR="006408E3" w:rsidRDefault="006408E3" w:rsidP="00F80CBD">
      <w:pPr>
        <w:pStyle w:val="Heading2"/>
        <w:spacing w:after="120"/>
        <w:ind w:hanging="851"/>
        <w:jc w:val="center"/>
        <w:rPr>
          <w:rFonts w:cs="Arial"/>
          <w:szCs w:val="28"/>
        </w:rPr>
      </w:pPr>
      <w:r>
        <w:rPr>
          <w:noProof/>
          <w:lang w:val="hr-BA" w:eastAsia="hr-BA"/>
        </w:rPr>
        <w:lastRenderedPageBreak/>
        <w:drawing>
          <wp:inline distT="0" distB="0" distL="0" distR="0">
            <wp:extent cx="6773635" cy="4049485"/>
            <wp:effectExtent l="19050" t="0" r="8165" b="0"/>
            <wp:docPr id="9" name="Picture 6" descr="C:\Users\Marija\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ja\Desktop\5.JPG"/>
                    <pic:cNvPicPr>
                      <a:picLocks noChangeAspect="1" noChangeArrowheads="1"/>
                    </pic:cNvPicPr>
                  </pic:nvPicPr>
                  <pic:blipFill>
                    <a:blip r:embed="rId13" cstate="print"/>
                    <a:srcRect/>
                    <a:stretch>
                      <a:fillRect/>
                    </a:stretch>
                  </pic:blipFill>
                  <pic:spPr bwMode="auto">
                    <a:xfrm>
                      <a:off x="0" y="0"/>
                      <a:ext cx="6781004" cy="4053891"/>
                    </a:xfrm>
                    <a:prstGeom prst="rect">
                      <a:avLst/>
                    </a:prstGeom>
                    <a:noFill/>
                    <a:ln w="9525">
                      <a:noFill/>
                      <a:miter lim="800000"/>
                      <a:headEnd/>
                      <a:tailEnd/>
                    </a:ln>
                  </pic:spPr>
                </pic:pic>
              </a:graphicData>
            </a:graphic>
          </wp:inline>
        </w:drawing>
      </w:r>
    </w:p>
    <w:p w:rsidR="00F80CBD" w:rsidRDefault="00F80CBD" w:rsidP="00F80CBD">
      <w:pPr>
        <w:pStyle w:val="Caption"/>
        <w:jc w:val="center"/>
      </w:pPr>
      <w:r>
        <w:t xml:space="preserve">Slika </w:t>
      </w:r>
      <w:fldSimple w:instr=" SEQ Slika \* ARABIC ">
        <w:r w:rsidR="00201ACA">
          <w:rPr>
            <w:noProof/>
          </w:rPr>
          <w:t>4</w:t>
        </w:r>
      </w:fldSimple>
      <w:r>
        <w:t xml:space="preserve"> Specifikacija aktivnosti po članovima tima(4)</w:t>
      </w:r>
    </w:p>
    <w:p w:rsidR="006408E3" w:rsidRDefault="006408E3" w:rsidP="00F80CBD">
      <w:pPr>
        <w:pStyle w:val="Caption"/>
        <w:ind w:hanging="851"/>
        <w:jc w:val="center"/>
        <w:rPr>
          <w:rFonts w:cs="Arial"/>
          <w:szCs w:val="28"/>
        </w:rPr>
      </w:pPr>
      <w:r>
        <w:rPr>
          <w:noProof/>
          <w:lang w:val="hr-BA" w:eastAsia="hr-BA"/>
        </w:rPr>
        <w:drawing>
          <wp:inline distT="0" distB="0" distL="0" distR="0">
            <wp:extent cx="6595506" cy="3823854"/>
            <wp:effectExtent l="19050" t="0" r="0" b="0"/>
            <wp:docPr id="10" name="Picture 7" descr="C:\Users\Marija\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ja\Desktop\6.JPG"/>
                    <pic:cNvPicPr>
                      <a:picLocks noChangeAspect="1" noChangeArrowheads="1"/>
                    </pic:cNvPicPr>
                  </pic:nvPicPr>
                  <pic:blipFill>
                    <a:blip r:embed="rId14" cstate="print"/>
                    <a:srcRect/>
                    <a:stretch>
                      <a:fillRect/>
                    </a:stretch>
                  </pic:blipFill>
                  <pic:spPr bwMode="auto">
                    <a:xfrm>
                      <a:off x="0" y="0"/>
                      <a:ext cx="6595506" cy="3823854"/>
                    </a:xfrm>
                    <a:prstGeom prst="rect">
                      <a:avLst/>
                    </a:prstGeom>
                    <a:noFill/>
                    <a:ln w="9525">
                      <a:noFill/>
                      <a:miter lim="800000"/>
                      <a:headEnd/>
                      <a:tailEnd/>
                    </a:ln>
                  </pic:spPr>
                </pic:pic>
              </a:graphicData>
            </a:graphic>
          </wp:inline>
        </w:drawing>
      </w:r>
    </w:p>
    <w:p w:rsidR="00F80CBD" w:rsidRPr="00F80CBD" w:rsidRDefault="00F80CBD" w:rsidP="00F80CBD">
      <w:pPr>
        <w:pStyle w:val="Caption"/>
        <w:jc w:val="center"/>
      </w:pPr>
      <w:r>
        <w:t xml:space="preserve">Slika </w:t>
      </w:r>
      <w:fldSimple w:instr=" SEQ Slika \* ARABIC ">
        <w:r w:rsidR="00201ACA">
          <w:rPr>
            <w:noProof/>
          </w:rPr>
          <w:t>5</w:t>
        </w:r>
      </w:fldSimple>
      <w:r>
        <w:t xml:space="preserve"> Specifikacija aktivnosti po članovima tima(5)</w:t>
      </w:r>
    </w:p>
    <w:p w:rsidR="006408E3" w:rsidRDefault="006408E3" w:rsidP="004B0228">
      <w:pPr>
        <w:pStyle w:val="Heading2"/>
        <w:spacing w:after="120"/>
        <w:ind w:hanging="851"/>
        <w:rPr>
          <w:rFonts w:cs="Arial"/>
          <w:szCs w:val="28"/>
        </w:rPr>
      </w:pPr>
      <w:r>
        <w:rPr>
          <w:noProof/>
          <w:lang w:val="hr-BA" w:eastAsia="hr-BA"/>
        </w:rPr>
        <w:lastRenderedPageBreak/>
        <w:drawing>
          <wp:inline distT="0" distB="0" distL="0" distR="0">
            <wp:extent cx="6536129" cy="3728852"/>
            <wp:effectExtent l="19050" t="0" r="0" b="0"/>
            <wp:docPr id="13" name="Picture 9" descr="C:\Users\Marija\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ja\Desktop\7.JPG"/>
                    <pic:cNvPicPr>
                      <a:picLocks noChangeAspect="1" noChangeArrowheads="1"/>
                    </pic:cNvPicPr>
                  </pic:nvPicPr>
                  <pic:blipFill>
                    <a:blip r:embed="rId15" cstate="print"/>
                    <a:srcRect/>
                    <a:stretch>
                      <a:fillRect/>
                    </a:stretch>
                  </pic:blipFill>
                  <pic:spPr bwMode="auto">
                    <a:xfrm>
                      <a:off x="0" y="0"/>
                      <a:ext cx="6537940" cy="3729885"/>
                    </a:xfrm>
                    <a:prstGeom prst="rect">
                      <a:avLst/>
                    </a:prstGeom>
                    <a:noFill/>
                    <a:ln w="9525">
                      <a:noFill/>
                      <a:miter lim="800000"/>
                      <a:headEnd/>
                      <a:tailEnd/>
                    </a:ln>
                  </pic:spPr>
                </pic:pic>
              </a:graphicData>
            </a:graphic>
          </wp:inline>
        </w:drawing>
      </w:r>
    </w:p>
    <w:p w:rsidR="004B0228" w:rsidRDefault="004B0228" w:rsidP="009F45D5">
      <w:pPr>
        <w:pStyle w:val="Caption"/>
        <w:jc w:val="center"/>
      </w:pPr>
      <w:r>
        <w:t xml:space="preserve">Slika </w:t>
      </w:r>
      <w:fldSimple w:instr=" SEQ Slika \* ARABIC ">
        <w:r w:rsidR="00201ACA">
          <w:rPr>
            <w:noProof/>
          </w:rPr>
          <w:t>6</w:t>
        </w:r>
      </w:fldSimple>
      <w:r>
        <w:t xml:space="preserve"> Specifikacija aktivnosti po članovima tima (6)</w:t>
      </w:r>
    </w:p>
    <w:p w:rsidR="009F45D5" w:rsidRDefault="009F45D5" w:rsidP="009F45D5"/>
    <w:p w:rsidR="009F45D5" w:rsidRPr="009F45D5" w:rsidRDefault="009F45D5" w:rsidP="009F45D5"/>
    <w:p w:rsidR="006408E3" w:rsidRDefault="009C6DBC" w:rsidP="00557B08">
      <w:pPr>
        <w:pStyle w:val="Heading2"/>
        <w:spacing w:after="120"/>
        <w:rPr>
          <w:rFonts w:cs="Arial"/>
          <w:szCs w:val="28"/>
        </w:rPr>
      </w:pPr>
      <w:r>
        <w:rPr>
          <w:rFonts w:cs="Arial"/>
          <w:noProof/>
          <w:szCs w:val="28"/>
          <w:lang w:val="hr-BA" w:eastAsia="hr-BA"/>
        </w:rPr>
        <w:drawing>
          <wp:inline distT="0" distB="0" distL="0" distR="0">
            <wp:extent cx="5609854" cy="1638795"/>
            <wp:effectExtent l="19050" t="0" r="0" b="0"/>
            <wp:docPr id="17" name="Picture 5" descr="C:\Users\Marija\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ja\Desktop\12.JPG"/>
                    <pic:cNvPicPr>
                      <a:picLocks noChangeAspect="1" noChangeArrowheads="1"/>
                    </pic:cNvPicPr>
                  </pic:nvPicPr>
                  <pic:blipFill>
                    <a:blip r:embed="rId16" cstate="print"/>
                    <a:srcRect/>
                    <a:stretch>
                      <a:fillRect/>
                    </a:stretch>
                  </pic:blipFill>
                  <pic:spPr bwMode="auto">
                    <a:xfrm>
                      <a:off x="0" y="0"/>
                      <a:ext cx="5612937" cy="1639696"/>
                    </a:xfrm>
                    <a:prstGeom prst="rect">
                      <a:avLst/>
                    </a:prstGeom>
                    <a:noFill/>
                    <a:ln w="9525">
                      <a:noFill/>
                      <a:miter lim="800000"/>
                      <a:headEnd/>
                      <a:tailEnd/>
                    </a:ln>
                  </pic:spPr>
                </pic:pic>
              </a:graphicData>
            </a:graphic>
          </wp:inline>
        </w:drawing>
      </w:r>
    </w:p>
    <w:p w:rsidR="00835F1D" w:rsidRDefault="00835F1D" w:rsidP="009239EF">
      <w:pPr>
        <w:pStyle w:val="Caption"/>
        <w:jc w:val="center"/>
      </w:pPr>
      <w:r>
        <w:t xml:space="preserve">Slika </w:t>
      </w:r>
      <w:fldSimple w:instr=" SEQ Slika \* ARABIC ">
        <w:r w:rsidR="00201ACA">
          <w:rPr>
            <w:noProof/>
          </w:rPr>
          <w:t>7</w:t>
        </w:r>
      </w:fldSimple>
      <w:r>
        <w:t xml:space="preserve"> </w:t>
      </w:r>
      <w:r w:rsidR="009239EF">
        <w:t>Cijena člana po jednome satu (kn/h)</w:t>
      </w:r>
    </w:p>
    <w:p w:rsidR="00835F1D" w:rsidRPr="00835F1D" w:rsidRDefault="00835F1D" w:rsidP="00835F1D"/>
    <w:p w:rsidR="006408E3" w:rsidRDefault="00571CDB" w:rsidP="006408E3">
      <w:pPr>
        <w:pStyle w:val="Heading2"/>
      </w:pPr>
      <w:bookmarkStart w:id="20" w:name="_Toc386399071"/>
      <w:bookmarkStart w:id="21" w:name="_Toc396942130"/>
      <w:r>
        <w:t>3</w:t>
      </w:r>
      <w:r w:rsidR="006408E3">
        <w:t xml:space="preserve">.3. </w:t>
      </w:r>
      <w:r w:rsidR="006408E3" w:rsidRPr="00CE4B8B">
        <w:t>Specifikacija vremena po aktivnostima i članovima tima</w:t>
      </w:r>
      <w:bookmarkEnd w:id="20"/>
      <w:bookmarkEnd w:id="21"/>
    </w:p>
    <w:p w:rsidR="006408E3" w:rsidRDefault="006408E3" w:rsidP="006408E3">
      <w:pPr>
        <w:pStyle w:val="Tekst"/>
      </w:pPr>
      <w:r>
        <w:t>U sljedećem izvješću generiranom iz</w:t>
      </w:r>
      <w:r w:rsidRPr="00CE4B8B">
        <w:t xml:space="preserve"> MS Project možemo vidjeti koliko vremena je utrošeno na obavljanje pojedine aktivnosti te koliko je svaki član tima sudjelovao u izvršavanju te aktivnosti. Primjerice ako gledamo aktivnost „Sastanak tima“ možemo vidjeti da su svi članovi tima sudjelovali u toj aktivnosti te je svaki član za ob</w:t>
      </w:r>
      <w:r>
        <w:t>avljanje te aktivnosti utrošio 3</w:t>
      </w:r>
      <w:r w:rsidRPr="00CE4B8B">
        <w:t xml:space="preserve"> sata, a za obavljanje aktivnosti</w:t>
      </w:r>
      <w:r>
        <w:t xml:space="preserve"> u cijelosti bilo je potrebno 15</w:t>
      </w:r>
      <w:r w:rsidRPr="00CE4B8B">
        <w:t xml:space="preserve"> sati. Na sljedećoj slici biti će prikazane samo specifikacija vremena po nekim, a ne svim aktivnostima.</w:t>
      </w:r>
    </w:p>
    <w:p w:rsidR="006408E3" w:rsidRDefault="006408E3" w:rsidP="00557B08">
      <w:pPr>
        <w:pStyle w:val="Heading2"/>
        <w:spacing w:after="120"/>
        <w:rPr>
          <w:rFonts w:cs="Arial"/>
          <w:szCs w:val="28"/>
        </w:rPr>
      </w:pPr>
    </w:p>
    <w:p w:rsidR="006408E3" w:rsidRDefault="006408E3" w:rsidP="006408E3">
      <w:r>
        <w:rPr>
          <w:noProof/>
          <w:lang w:val="hr-BA" w:eastAsia="hr-BA"/>
        </w:rPr>
        <w:drawing>
          <wp:inline distT="0" distB="0" distL="0" distR="0">
            <wp:extent cx="5755210" cy="5101390"/>
            <wp:effectExtent l="19050" t="0" r="0" b="0"/>
            <wp:docPr id="2" name="Picture 2" descr="C:\Users\Marij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ja\Desktop\1.JPG"/>
                    <pic:cNvPicPr>
                      <a:picLocks noChangeAspect="1" noChangeArrowheads="1"/>
                    </pic:cNvPicPr>
                  </pic:nvPicPr>
                  <pic:blipFill>
                    <a:blip r:embed="rId17" cstate="print"/>
                    <a:srcRect/>
                    <a:stretch>
                      <a:fillRect/>
                    </a:stretch>
                  </pic:blipFill>
                  <pic:spPr bwMode="auto">
                    <a:xfrm>
                      <a:off x="0" y="0"/>
                      <a:ext cx="5755640" cy="5101771"/>
                    </a:xfrm>
                    <a:prstGeom prst="rect">
                      <a:avLst/>
                    </a:prstGeom>
                    <a:noFill/>
                    <a:ln w="9525">
                      <a:noFill/>
                      <a:miter lim="800000"/>
                      <a:headEnd/>
                      <a:tailEnd/>
                    </a:ln>
                  </pic:spPr>
                </pic:pic>
              </a:graphicData>
            </a:graphic>
          </wp:inline>
        </w:drawing>
      </w:r>
    </w:p>
    <w:p w:rsidR="00835F1D" w:rsidRDefault="00835F1D" w:rsidP="00835F1D">
      <w:pPr>
        <w:pStyle w:val="Caption"/>
        <w:jc w:val="center"/>
      </w:pPr>
      <w:r>
        <w:t xml:space="preserve">Slika </w:t>
      </w:r>
      <w:fldSimple w:instr=" SEQ Slika \* ARABIC ">
        <w:r w:rsidR="00201ACA">
          <w:rPr>
            <w:noProof/>
          </w:rPr>
          <w:t>8</w:t>
        </w:r>
      </w:fldSimple>
      <w:r>
        <w:t xml:space="preserve"> Specifikacija vremena po aktivnostima i članovima tima</w:t>
      </w:r>
    </w:p>
    <w:p w:rsidR="006408E3" w:rsidRPr="006408E3" w:rsidRDefault="006408E3" w:rsidP="006408E3"/>
    <w:p w:rsidR="006408E3" w:rsidRDefault="006408E3" w:rsidP="00557B08">
      <w:pPr>
        <w:pStyle w:val="Heading2"/>
        <w:spacing w:after="120"/>
        <w:rPr>
          <w:rFonts w:cs="Arial"/>
          <w:szCs w:val="28"/>
        </w:rPr>
      </w:pPr>
    </w:p>
    <w:p w:rsidR="006408E3" w:rsidRDefault="00571CDB" w:rsidP="006408E3">
      <w:pPr>
        <w:pStyle w:val="Heading2"/>
      </w:pPr>
      <w:bookmarkStart w:id="22" w:name="_Toc386399072"/>
      <w:bookmarkStart w:id="23" w:name="_Toc396942131"/>
      <w:r>
        <w:t>3</w:t>
      </w:r>
      <w:r w:rsidR="006408E3">
        <w:t>.4. Radno vrijeme članova tima</w:t>
      </w:r>
      <w:bookmarkEnd w:id="22"/>
      <w:bookmarkEnd w:id="23"/>
    </w:p>
    <w:p w:rsidR="006408E3" w:rsidRDefault="006408E3" w:rsidP="006408E3">
      <w:pPr>
        <w:pStyle w:val="Tekst"/>
      </w:pPr>
      <w:r w:rsidRPr="001C6C2C">
        <w:t>Tim „</w:t>
      </w:r>
      <w:r>
        <w:rPr>
          <w:b/>
        </w:rPr>
        <w:t>Nomina sunt odiosa</w:t>
      </w:r>
      <w:r w:rsidRPr="001C6C2C">
        <w:t>“ definirao je radno vrijeme</w:t>
      </w:r>
      <w:r>
        <w:t xml:space="preserve"> </w:t>
      </w:r>
      <w:r w:rsidRPr="001C6C2C">
        <w:t xml:space="preserve">kako bi se svi potrebni zadaci obavili na vrijeme (potrebno je obaviti sve zadatke do prve i druge predaje te obrane projekta). Tim se sastaje od ponedjeljka do petka od </w:t>
      </w:r>
      <w:r>
        <w:t>13:00 h</w:t>
      </w:r>
      <w:r w:rsidRPr="001C6C2C">
        <w:t>–</w:t>
      </w:r>
      <w:r>
        <w:t xml:space="preserve">18:00 h, </w:t>
      </w:r>
      <w:r w:rsidRPr="001C6C2C">
        <w:t>subote i nedjel</w:t>
      </w:r>
      <w:r>
        <w:t>je su neradne. Na slici generiranoj iz</w:t>
      </w:r>
      <w:r w:rsidRPr="001C6C2C">
        <w:t xml:space="preserve"> MS Project</w:t>
      </w:r>
      <w:r>
        <w:t>-a</w:t>
      </w:r>
      <w:r w:rsidRPr="001C6C2C">
        <w:t xml:space="preserve"> možemo vidjeti i dane koji nis</w:t>
      </w:r>
      <w:r>
        <w:t>u predviđeni za rad</w:t>
      </w:r>
      <w:r w:rsidRPr="001C6C2C">
        <w:t>.</w:t>
      </w:r>
    </w:p>
    <w:p w:rsidR="006408E3" w:rsidRDefault="006408E3" w:rsidP="00543127">
      <w:pPr>
        <w:pStyle w:val="Heading2"/>
        <w:spacing w:after="120"/>
        <w:jc w:val="center"/>
        <w:rPr>
          <w:rFonts w:cs="Arial"/>
          <w:szCs w:val="28"/>
        </w:rPr>
      </w:pPr>
      <w:r>
        <w:rPr>
          <w:noProof/>
          <w:lang w:val="hr-BA" w:eastAsia="hr-BA"/>
        </w:rPr>
        <w:lastRenderedPageBreak/>
        <w:drawing>
          <wp:inline distT="0" distB="0" distL="0" distR="0">
            <wp:extent cx="2546173" cy="2637322"/>
            <wp:effectExtent l="19050" t="0" r="6527" b="0"/>
            <wp:docPr id="14" name="Picture 10" descr="C:\Users\Marija\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ja\Desktop\8.JPG"/>
                    <pic:cNvPicPr>
                      <a:picLocks noChangeAspect="1" noChangeArrowheads="1"/>
                    </pic:cNvPicPr>
                  </pic:nvPicPr>
                  <pic:blipFill>
                    <a:blip r:embed="rId18" cstate="print"/>
                    <a:srcRect/>
                    <a:stretch>
                      <a:fillRect/>
                    </a:stretch>
                  </pic:blipFill>
                  <pic:spPr bwMode="auto">
                    <a:xfrm>
                      <a:off x="0" y="0"/>
                      <a:ext cx="2545828" cy="2636965"/>
                    </a:xfrm>
                    <a:prstGeom prst="rect">
                      <a:avLst/>
                    </a:prstGeom>
                    <a:noFill/>
                    <a:ln w="9525">
                      <a:noFill/>
                      <a:miter lim="800000"/>
                      <a:headEnd/>
                      <a:tailEnd/>
                    </a:ln>
                  </pic:spPr>
                </pic:pic>
              </a:graphicData>
            </a:graphic>
          </wp:inline>
        </w:drawing>
      </w:r>
    </w:p>
    <w:p w:rsidR="00543127" w:rsidRPr="00543127" w:rsidRDefault="00543127" w:rsidP="00543127">
      <w:pPr>
        <w:pStyle w:val="Caption"/>
        <w:jc w:val="center"/>
      </w:pPr>
      <w:r>
        <w:t xml:space="preserve">Slika </w:t>
      </w:r>
      <w:fldSimple w:instr=" SEQ Slika \* ARABIC ">
        <w:r w:rsidR="00201ACA">
          <w:rPr>
            <w:noProof/>
          </w:rPr>
          <w:t>9</w:t>
        </w:r>
      </w:fldSimple>
      <w:r>
        <w:t xml:space="preserve"> Radno vrijeme ( i neradni dani)</w:t>
      </w:r>
    </w:p>
    <w:p w:rsidR="006408E3" w:rsidRDefault="006408E3" w:rsidP="00557B08">
      <w:pPr>
        <w:pStyle w:val="Heading2"/>
        <w:spacing w:after="120"/>
        <w:rPr>
          <w:rFonts w:cs="Arial"/>
          <w:szCs w:val="28"/>
        </w:rPr>
      </w:pPr>
    </w:p>
    <w:p w:rsidR="006408E3" w:rsidRDefault="006408E3" w:rsidP="006408E3"/>
    <w:p w:rsidR="006408E3" w:rsidRDefault="00571CDB" w:rsidP="006408E3">
      <w:pPr>
        <w:pStyle w:val="Heading2"/>
      </w:pPr>
      <w:bookmarkStart w:id="24" w:name="_Toc386399073"/>
      <w:bookmarkStart w:id="25" w:name="_Toc396942132"/>
      <w:r>
        <w:t>3</w:t>
      </w:r>
      <w:r w:rsidR="006408E3">
        <w:t>.5. Terminski plan projekta</w:t>
      </w:r>
      <w:bookmarkEnd w:id="24"/>
      <w:bookmarkEnd w:id="25"/>
    </w:p>
    <w:p w:rsidR="006408E3" w:rsidRDefault="006408E3" w:rsidP="006408E3">
      <w:pPr>
        <w:pStyle w:val="Tekst"/>
      </w:pPr>
      <w:r>
        <w:t>Plan projekta vrlo je važan te o njemu u velikoj mjeri ovisi uspjeh samog projekta. Već smo spomenuli da je vrijeme jedan od glavnih elementa prilikom izrade projekta pa je zato bitan terminski plan projekta. Vidimo da se na njemu nalaze aktivnosti (koje se sastoje od pod aktivnosti) od kojih se sastoji izrada projekta tima „</w:t>
      </w:r>
      <w:r>
        <w:rPr>
          <w:b/>
        </w:rPr>
        <w:t>Nomina sunt odiosa</w:t>
      </w:r>
      <w:r>
        <w:t>“. Terminski plan osim aktivnosti prikazuje trajanje svake aktivnosti, početak i završetak aktivnosti te je svakoj aktivnosti dodijeljen resurs koji je potreban za njezino obavljanje.</w:t>
      </w:r>
    </w:p>
    <w:p w:rsidR="00097ECB" w:rsidRDefault="00097ECB" w:rsidP="006408E3">
      <w:pPr>
        <w:sectPr w:rsidR="00097ECB" w:rsidSect="00BC2347">
          <w:pgSz w:w="11906" w:h="16838"/>
          <w:pgMar w:top="1417" w:right="1417" w:bottom="1417" w:left="1417" w:header="708" w:footer="708" w:gutter="0"/>
          <w:cols w:space="708"/>
          <w:docGrid w:linePitch="360"/>
        </w:sectPr>
      </w:pPr>
    </w:p>
    <w:p w:rsidR="006408E3" w:rsidRPr="006408E3" w:rsidRDefault="006408E3" w:rsidP="006408E3"/>
    <w:p w:rsidR="006408E3" w:rsidRDefault="00F12E36" w:rsidP="006408E3">
      <w:r>
        <w:rPr>
          <w:noProof/>
          <w:lang w:val="hr-BA" w:eastAsia="hr-BA"/>
        </w:rPr>
        <w:drawing>
          <wp:inline distT="0" distB="0" distL="0" distR="0">
            <wp:extent cx="9089324" cy="4809506"/>
            <wp:effectExtent l="19050" t="0" r="0" b="0"/>
            <wp:docPr id="4" name="Picture 1" descr="C:\Users\Marija\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1.1.JPG"/>
                    <pic:cNvPicPr>
                      <a:picLocks noChangeAspect="1" noChangeArrowheads="1"/>
                    </pic:cNvPicPr>
                  </pic:nvPicPr>
                  <pic:blipFill>
                    <a:blip r:embed="rId19" cstate="print"/>
                    <a:srcRect/>
                    <a:stretch>
                      <a:fillRect/>
                    </a:stretch>
                  </pic:blipFill>
                  <pic:spPr bwMode="auto">
                    <a:xfrm>
                      <a:off x="0" y="0"/>
                      <a:ext cx="9090327" cy="4810037"/>
                    </a:xfrm>
                    <a:prstGeom prst="rect">
                      <a:avLst/>
                    </a:prstGeom>
                    <a:noFill/>
                    <a:ln w="9525">
                      <a:noFill/>
                      <a:miter lim="800000"/>
                      <a:headEnd/>
                      <a:tailEnd/>
                    </a:ln>
                  </pic:spPr>
                </pic:pic>
              </a:graphicData>
            </a:graphic>
          </wp:inline>
        </w:drawing>
      </w:r>
    </w:p>
    <w:p w:rsidR="00097ECB" w:rsidRDefault="00097ECB" w:rsidP="00097ECB">
      <w:pPr>
        <w:pStyle w:val="Caption"/>
        <w:jc w:val="center"/>
      </w:pPr>
      <w:r>
        <w:t xml:space="preserve">Slika </w:t>
      </w:r>
      <w:fldSimple w:instr=" SEQ Slika \* ARABIC ">
        <w:r w:rsidR="00201ACA">
          <w:rPr>
            <w:noProof/>
          </w:rPr>
          <w:t>10</w:t>
        </w:r>
      </w:fldSimple>
      <w:r>
        <w:t xml:space="preserve"> Terminski plan projekta (1)</w:t>
      </w:r>
    </w:p>
    <w:p w:rsidR="00F12E36" w:rsidRPr="006408E3" w:rsidRDefault="00F12E36" w:rsidP="006408E3">
      <w:r>
        <w:rPr>
          <w:noProof/>
          <w:lang w:val="hr-BA" w:eastAsia="hr-BA"/>
        </w:rPr>
        <w:lastRenderedPageBreak/>
        <w:drawing>
          <wp:inline distT="0" distB="0" distL="0" distR="0">
            <wp:extent cx="8923069" cy="3693226"/>
            <wp:effectExtent l="19050" t="0" r="0" b="0"/>
            <wp:docPr id="5" name="Picture 2" descr="C:\Users\Marija\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ja\Desktop\1.2.JPG"/>
                    <pic:cNvPicPr>
                      <a:picLocks noChangeAspect="1" noChangeArrowheads="1"/>
                    </pic:cNvPicPr>
                  </pic:nvPicPr>
                  <pic:blipFill>
                    <a:blip r:embed="rId20" cstate="print"/>
                    <a:srcRect/>
                    <a:stretch>
                      <a:fillRect/>
                    </a:stretch>
                  </pic:blipFill>
                  <pic:spPr bwMode="auto">
                    <a:xfrm>
                      <a:off x="0" y="0"/>
                      <a:ext cx="8924221" cy="3693703"/>
                    </a:xfrm>
                    <a:prstGeom prst="rect">
                      <a:avLst/>
                    </a:prstGeom>
                    <a:noFill/>
                    <a:ln w="9525">
                      <a:noFill/>
                      <a:miter lim="800000"/>
                      <a:headEnd/>
                      <a:tailEnd/>
                    </a:ln>
                  </pic:spPr>
                </pic:pic>
              </a:graphicData>
            </a:graphic>
          </wp:inline>
        </w:drawing>
      </w:r>
    </w:p>
    <w:p w:rsidR="00F12E36" w:rsidRDefault="00097ECB" w:rsidP="00097ECB">
      <w:pPr>
        <w:pStyle w:val="Caption"/>
        <w:jc w:val="center"/>
      </w:pPr>
      <w:r>
        <w:t xml:space="preserve">Slika </w:t>
      </w:r>
      <w:fldSimple w:instr=" SEQ Slika \* ARABIC ">
        <w:r w:rsidR="00201ACA">
          <w:rPr>
            <w:noProof/>
          </w:rPr>
          <w:t>11</w:t>
        </w:r>
      </w:fldSimple>
      <w:r>
        <w:t xml:space="preserve"> Terminski plan projekta (2)</w:t>
      </w:r>
    </w:p>
    <w:p w:rsidR="00ED40C0" w:rsidRDefault="00ED40C0" w:rsidP="00ED40C0"/>
    <w:p w:rsidR="00ED40C0" w:rsidRDefault="00ED40C0" w:rsidP="00ED40C0"/>
    <w:p w:rsidR="00ED40C0" w:rsidRDefault="00ED40C0" w:rsidP="00ED40C0"/>
    <w:p w:rsidR="00ED40C0" w:rsidRDefault="00ED40C0" w:rsidP="00ED40C0"/>
    <w:p w:rsidR="00ED40C0" w:rsidRDefault="00ED40C0" w:rsidP="00ED40C0"/>
    <w:p w:rsidR="00ED40C0" w:rsidRPr="00ED40C0" w:rsidRDefault="00ED40C0" w:rsidP="00ED40C0"/>
    <w:p w:rsidR="00ED40C0" w:rsidRDefault="00ED40C0" w:rsidP="00F12E36">
      <w:pPr>
        <w:sectPr w:rsidR="00ED40C0" w:rsidSect="00097ECB">
          <w:pgSz w:w="16838" w:h="11906" w:orient="landscape" w:code="9"/>
          <w:pgMar w:top="1418" w:right="1418" w:bottom="1418" w:left="1418" w:header="709" w:footer="709" w:gutter="0"/>
          <w:cols w:space="708"/>
          <w:docGrid w:linePitch="360"/>
        </w:sectPr>
      </w:pPr>
    </w:p>
    <w:p w:rsidR="00F12E36" w:rsidRDefault="00F12E36" w:rsidP="00F12E36"/>
    <w:p w:rsidR="00ED40C0" w:rsidRDefault="00F12E36" w:rsidP="00F12E36">
      <w:pPr>
        <w:pStyle w:val="Tekst"/>
        <w:sectPr w:rsidR="00ED40C0" w:rsidSect="00ED40C0">
          <w:pgSz w:w="11906" w:h="16838" w:code="9"/>
          <w:pgMar w:top="1418" w:right="1418" w:bottom="1418" w:left="1418" w:header="709" w:footer="709" w:gutter="0"/>
          <w:cols w:space="708"/>
          <w:docGrid w:linePitch="360"/>
        </w:sectPr>
      </w:pPr>
      <w:r>
        <w:t>Projekt se sastoji od pet glavnih faza: Analiza korisničkih zahtjeva, Izrada tehničke dokumentacije s pripadnim UML dijagramima i modelima, Izrada aplikacije i dovršenje dokumentacije, testiranje informacijskog sustava u poslovnom sustavu, uvođenje sustava i edukacija zaposlenika za rad. To sve se može jasno dočarati gantogramom</w:t>
      </w:r>
      <w:r w:rsidR="00A76D3E">
        <w:t>.</w:t>
      </w:r>
    </w:p>
    <w:p w:rsidR="00ED40C0" w:rsidRDefault="00F12E36" w:rsidP="00F12E36">
      <w:pPr>
        <w:pStyle w:val="Tekst"/>
      </w:pPr>
      <w:r>
        <w:rPr>
          <w:noProof/>
          <w:lang w:val="hr-BA" w:eastAsia="hr-BA"/>
        </w:rPr>
        <w:lastRenderedPageBreak/>
        <w:drawing>
          <wp:inline distT="0" distB="0" distL="0" distR="0">
            <wp:extent cx="8994321" cy="4678878"/>
            <wp:effectExtent l="19050" t="0" r="0" b="0"/>
            <wp:docPr id="7" name="Picture 3" descr="C:\Users\Marija\Deskto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ja\Desktop\2.1.JPG"/>
                    <pic:cNvPicPr>
                      <a:picLocks noChangeAspect="1" noChangeArrowheads="1"/>
                    </pic:cNvPicPr>
                  </pic:nvPicPr>
                  <pic:blipFill>
                    <a:blip r:embed="rId21" cstate="print"/>
                    <a:srcRect/>
                    <a:stretch>
                      <a:fillRect/>
                    </a:stretch>
                  </pic:blipFill>
                  <pic:spPr bwMode="auto">
                    <a:xfrm>
                      <a:off x="0" y="0"/>
                      <a:ext cx="8994321" cy="4678878"/>
                    </a:xfrm>
                    <a:prstGeom prst="rect">
                      <a:avLst/>
                    </a:prstGeom>
                    <a:noFill/>
                    <a:ln w="9525">
                      <a:noFill/>
                      <a:miter lim="800000"/>
                      <a:headEnd/>
                      <a:tailEnd/>
                    </a:ln>
                  </pic:spPr>
                </pic:pic>
              </a:graphicData>
            </a:graphic>
          </wp:inline>
        </w:drawing>
      </w:r>
    </w:p>
    <w:p w:rsidR="00ED40C0" w:rsidRDefault="00ED40C0" w:rsidP="00ED40C0">
      <w:pPr>
        <w:pStyle w:val="Caption"/>
        <w:jc w:val="center"/>
      </w:pPr>
      <w:r>
        <w:t xml:space="preserve">Slika </w:t>
      </w:r>
      <w:fldSimple w:instr=" SEQ Slika \* ARABIC ">
        <w:r w:rsidR="00201ACA">
          <w:rPr>
            <w:noProof/>
          </w:rPr>
          <w:t>12</w:t>
        </w:r>
      </w:fldSimple>
      <w:r>
        <w:t xml:space="preserve"> Gantogram (1)</w:t>
      </w:r>
    </w:p>
    <w:p w:rsidR="00ED40C0" w:rsidRDefault="00ED40C0" w:rsidP="00F12E36">
      <w:pPr>
        <w:pStyle w:val="Tekst"/>
      </w:pPr>
    </w:p>
    <w:p w:rsidR="00F12E36" w:rsidRDefault="00A76D3E" w:rsidP="00F12E36">
      <w:pPr>
        <w:pStyle w:val="Tekst"/>
      </w:pPr>
      <w:r>
        <w:rPr>
          <w:noProof/>
          <w:lang w:val="hr-BA" w:eastAsia="hr-BA"/>
        </w:rPr>
        <w:lastRenderedPageBreak/>
        <w:drawing>
          <wp:inline distT="0" distB="0" distL="0" distR="0">
            <wp:extent cx="8886825" cy="2733675"/>
            <wp:effectExtent l="19050" t="0" r="9525" b="0"/>
            <wp:docPr id="11" name="Picture 1" descr="C:\Users\Marija\Desktop\projek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projekt\2.2.JPG"/>
                    <pic:cNvPicPr>
                      <a:picLocks noChangeAspect="1" noChangeArrowheads="1"/>
                    </pic:cNvPicPr>
                  </pic:nvPicPr>
                  <pic:blipFill>
                    <a:blip r:embed="rId22" cstate="print"/>
                    <a:srcRect/>
                    <a:stretch>
                      <a:fillRect/>
                    </a:stretch>
                  </pic:blipFill>
                  <pic:spPr bwMode="auto">
                    <a:xfrm>
                      <a:off x="0" y="0"/>
                      <a:ext cx="8886825" cy="2733675"/>
                    </a:xfrm>
                    <a:prstGeom prst="rect">
                      <a:avLst/>
                    </a:prstGeom>
                    <a:noFill/>
                    <a:ln w="9525">
                      <a:noFill/>
                      <a:miter lim="800000"/>
                      <a:headEnd/>
                      <a:tailEnd/>
                    </a:ln>
                  </pic:spPr>
                </pic:pic>
              </a:graphicData>
            </a:graphic>
          </wp:inline>
        </w:drawing>
      </w:r>
    </w:p>
    <w:p w:rsidR="00F12E36" w:rsidRDefault="00ED40C0" w:rsidP="00ED40C0">
      <w:pPr>
        <w:pStyle w:val="Caption"/>
        <w:jc w:val="center"/>
      </w:pPr>
      <w:r>
        <w:t xml:space="preserve">Slika </w:t>
      </w:r>
      <w:fldSimple w:instr=" SEQ Slika \* ARABIC ">
        <w:r w:rsidR="00201ACA">
          <w:rPr>
            <w:noProof/>
          </w:rPr>
          <w:t>13</w:t>
        </w:r>
      </w:fldSimple>
      <w:r>
        <w:t xml:space="preserve"> Gantogram (2)</w:t>
      </w:r>
    </w:p>
    <w:p w:rsidR="00ED40C0" w:rsidRDefault="00ED40C0" w:rsidP="00ED40C0"/>
    <w:p w:rsidR="00ED40C0" w:rsidRDefault="00ED40C0" w:rsidP="00ED40C0"/>
    <w:p w:rsidR="00ED40C0" w:rsidRDefault="00ED40C0" w:rsidP="00ED40C0">
      <w:pPr>
        <w:sectPr w:rsidR="00ED40C0" w:rsidSect="00ED40C0">
          <w:pgSz w:w="16838" w:h="11906" w:orient="landscape" w:code="9"/>
          <w:pgMar w:top="1418" w:right="1418" w:bottom="1418" w:left="1418" w:header="709" w:footer="709" w:gutter="0"/>
          <w:cols w:space="708"/>
          <w:docGrid w:linePitch="360"/>
        </w:sectPr>
      </w:pPr>
    </w:p>
    <w:p w:rsidR="007A7E04" w:rsidRPr="007A7E04" w:rsidRDefault="00571CDB" w:rsidP="00557B08">
      <w:pPr>
        <w:pStyle w:val="Heading2"/>
        <w:spacing w:after="120"/>
        <w:rPr>
          <w:rFonts w:cs="Arial"/>
          <w:b w:val="0"/>
          <w:bCs w:val="0"/>
          <w:szCs w:val="28"/>
        </w:rPr>
      </w:pPr>
      <w:bookmarkStart w:id="26" w:name="_Toc396942133"/>
      <w:r>
        <w:rPr>
          <w:rFonts w:cs="Arial"/>
          <w:szCs w:val="28"/>
        </w:rPr>
        <w:lastRenderedPageBreak/>
        <w:t>3</w:t>
      </w:r>
      <w:r w:rsidR="0028783B">
        <w:rPr>
          <w:rFonts w:cs="Arial"/>
          <w:szCs w:val="28"/>
        </w:rPr>
        <w:t xml:space="preserve">.6. </w:t>
      </w:r>
      <w:r w:rsidR="007A7E04" w:rsidRPr="007A7E04">
        <w:rPr>
          <w:rFonts w:cs="Arial"/>
          <w:szCs w:val="28"/>
        </w:rPr>
        <w:t>Proračun projekta</w:t>
      </w:r>
      <w:bookmarkEnd w:id="26"/>
    </w:p>
    <w:p w:rsidR="00B822D2" w:rsidRDefault="0028783B" w:rsidP="0028783B">
      <w:pPr>
        <w:pStyle w:val="Tekst"/>
      </w:pPr>
      <w:r>
        <w:t>U MS Projectu planirali smo aktivnosti i dodavali resurse te smo temeljem toga utvrdili koliki bi bili troškovi cijelog projekta.</w:t>
      </w:r>
    </w:p>
    <w:p w:rsidR="0028783B" w:rsidRDefault="0028783B" w:rsidP="004D604F">
      <w:pPr>
        <w:pStyle w:val="Tekst"/>
        <w:ind w:hanging="851"/>
        <w:jc w:val="center"/>
      </w:pPr>
      <w:r>
        <w:rPr>
          <w:noProof/>
          <w:lang w:val="hr-BA" w:eastAsia="hr-BA"/>
        </w:rPr>
        <w:drawing>
          <wp:inline distT="0" distB="0" distL="0" distR="0">
            <wp:extent cx="6637927" cy="4453246"/>
            <wp:effectExtent l="19050" t="0" r="0" b="0"/>
            <wp:docPr id="15" name="Picture 11" descr="C:\Users\Marija\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ja\Desktop\9.JPG"/>
                    <pic:cNvPicPr>
                      <a:picLocks noChangeAspect="1" noChangeArrowheads="1"/>
                    </pic:cNvPicPr>
                  </pic:nvPicPr>
                  <pic:blipFill>
                    <a:blip r:embed="rId23" cstate="print"/>
                    <a:srcRect/>
                    <a:stretch>
                      <a:fillRect/>
                    </a:stretch>
                  </pic:blipFill>
                  <pic:spPr bwMode="auto">
                    <a:xfrm>
                      <a:off x="0" y="0"/>
                      <a:ext cx="6643007" cy="4456654"/>
                    </a:xfrm>
                    <a:prstGeom prst="rect">
                      <a:avLst/>
                    </a:prstGeom>
                    <a:noFill/>
                    <a:ln w="9525">
                      <a:noFill/>
                      <a:miter lim="800000"/>
                      <a:headEnd/>
                      <a:tailEnd/>
                    </a:ln>
                  </pic:spPr>
                </pic:pic>
              </a:graphicData>
            </a:graphic>
          </wp:inline>
        </w:drawing>
      </w:r>
    </w:p>
    <w:p w:rsidR="002B1971" w:rsidRDefault="002B1971" w:rsidP="002B1971">
      <w:pPr>
        <w:pStyle w:val="Caption"/>
        <w:jc w:val="center"/>
      </w:pPr>
      <w:r>
        <w:t xml:space="preserve">Slika </w:t>
      </w:r>
      <w:fldSimple w:instr=" SEQ Slika \* ARABIC ">
        <w:r w:rsidR="00201ACA">
          <w:rPr>
            <w:noProof/>
          </w:rPr>
          <w:t>14</w:t>
        </w:r>
      </w:fldSimple>
      <w:r>
        <w:t xml:space="preserve"> Ukupni trošak projekta</w:t>
      </w:r>
    </w:p>
    <w:p w:rsidR="002B1971" w:rsidRPr="002B1971" w:rsidRDefault="002B1971" w:rsidP="002B1971"/>
    <w:p w:rsidR="009D2E48" w:rsidRDefault="0028783B" w:rsidP="00E71298">
      <w:pPr>
        <w:pStyle w:val="Tekst"/>
        <w:ind w:hanging="851"/>
        <w:jc w:val="center"/>
      </w:pPr>
      <w:r>
        <w:rPr>
          <w:noProof/>
          <w:lang w:val="hr-BA" w:eastAsia="hr-BA"/>
        </w:rPr>
        <w:drawing>
          <wp:inline distT="0" distB="0" distL="0" distR="0">
            <wp:extent cx="6509838" cy="2398816"/>
            <wp:effectExtent l="19050" t="0" r="5262" b="0"/>
            <wp:docPr id="16" name="Picture 12" descr="C:\Users\Marija\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ija\Desktop\10.JPG"/>
                    <pic:cNvPicPr>
                      <a:picLocks noChangeAspect="1" noChangeArrowheads="1"/>
                    </pic:cNvPicPr>
                  </pic:nvPicPr>
                  <pic:blipFill>
                    <a:blip r:embed="rId24" cstate="print"/>
                    <a:srcRect/>
                    <a:stretch>
                      <a:fillRect/>
                    </a:stretch>
                  </pic:blipFill>
                  <pic:spPr bwMode="auto">
                    <a:xfrm>
                      <a:off x="0" y="0"/>
                      <a:ext cx="6516097" cy="2401122"/>
                    </a:xfrm>
                    <a:prstGeom prst="rect">
                      <a:avLst/>
                    </a:prstGeom>
                    <a:noFill/>
                    <a:ln w="9525">
                      <a:noFill/>
                      <a:miter lim="800000"/>
                      <a:headEnd/>
                      <a:tailEnd/>
                    </a:ln>
                  </pic:spPr>
                </pic:pic>
              </a:graphicData>
            </a:graphic>
          </wp:inline>
        </w:drawing>
      </w:r>
    </w:p>
    <w:p w:rsidR="00E71298" w:rsidRPr="00713FAD" w:rsidRDefault="00E71298" w:rsidP="00E71298">
      <w:pPr>
        <w:pStyle w:val="Caption"/>
        <w:jc w:val="center"/>
      </w:pPr>
      <w:r>
        <w:t xml:space="preserve">Slika </w:t>
      </w:r>
      <w:fldSimple w:instr=" SEQ Slika \* ARABIC ">
        <w:r w:rsidR="00201ACA">
          <w:rPr>
            <w:noProof/>
          </w:rPr>
          <w:t>15</w:t>
        </w:r>
      </w:fldSimple>
      <w:r>
        <w:t xml:space="preserve"> Ukupni trošak projekta (2)</w:t>
      </w:r>
    </w:p>
    <w:p w:rsidR="00135EE9" w:rsidRPr="00CB404D" w:rsidRDefault="00CB404D" w:rsidP="00CB404D">
      <w:pPr>
        <w:spacing w:line="360" w:lineRule="auto"/>
        <w:jc w:val="center"/>
        <w:rPr>
          <w:b/>
          <w:bCs/>
          <w:szCs w:val="28"/>
        </w:rPr>
      </w:pPr>
      <w:r w:rsidRPr="00CB404D">
        <w:rPr>
          <w:b/>
          <w:bCs/>
          <w:szCs w:val="28"/>
        </w:rPr>
        <w:lastRenderedPageBreak/>
        <w:t>Tablica 3. Ukupni pregled troškova projekta po fazama</w:t>
      </w:r>
    </w:p>
    <w:tbl>
      <w:tblPr>
        <w:tblStyle w:val="LightList-Accent5"/>
        <w:tblW w:w="0" w:type="auto"/>
        <w:jc w:val="center"/>
        <w:tblLook w:val="04A0"/>
      </w:tblPr>
      <w:tblGrid>
        <w:gridCol w:w="3534"/>
        <w:gridCol w:w="2337"/>
        <w:gridCol w:w="1867"/>
      </w:tblGrid>
      <w:tr w:rsidR="00CB404D" w:rsidRPr="00713FAD" w:rsidTr="00007BC6">
        <w:trPr>
          <w:cnfStyle w:val="100000000000"/>
          <w:jc w:val="center"/>
        </w:trPr>
        <w:tc>
          <w:tcPr>
            <w:cnfStyle w:val="001000000000"/>
            <w:tcW w:w="3534" w:type="dxa"/>
          </w:tcPr>
          <w:p w:rsidR="00CB404D" w:rsidRPr="00CB404D" w:rsidRDefault="00CB404D" w:rsidP="00713FAD">
            <w:pPr>
              <w:tabs>
                <w:tab w:val="left" w:pos="6075"/>
              </w:tabs>
              <w:spacing w:line="360" w:lineRule="auto"/>
            </w:pPr>
            <w:r w:rsidRPr="00CB404D">
              <w:t>Faza</w:t>
            </w:r>
          </w:p>
        </w:tc>
        <w:tc>
          <w:tcPr>
            <w:tcW w:w="2337" w:type="dxa"/>
          </w:tcPr>
          <w:p w:rsidR="00CB404D" w:rsidRPr="00713FAD" w:rsidRDefault="00CB404D" w:rsidP="00713FAD">
            <w:pPr>
              <w:tabs>
                <w:tab w:val="left" w:pos="6075"/>
              </w:tabs>
              <w:spacing w:line="360" w:lineRule="auto"/>
              <w:cnfStyle w:val="100000000000"/>
            </w:pPr>
            <w:r w:rsidRPr="00713FAD">
              <w:t>Trajanje</w:t>
            </w:r>
          </w:p>
        </w:tc>
        <w:tc>
          <w:tcPr>
            <w:tcW w:w="1867" w:type="dxa"/>
          </w:tcPr>
          <w:p w:rsidR="00CB404D" w:rsidRPr="00713FAD" w:rsidRDefault="00CB404D" w:rsidP="00713FAD">
            <w:pPr>
              <w:tabs>
                <w:tab w:val="left" w:pos="6075"/>
              </w:tabs>
              <w:spacing w:line="360" w:lineRule="auto"/>
              <w:cnfStyle w:val="100000000000"/>
            </w:pPr>
            <w:r w:rsidRPr="00713FAD">
              <w:t>Trošak</w:t>
            </w:r>
          </w:p>
        </w:tc>
      </w:tr>
      <w:tr w:rsidR="00CB404D" w:rsidRPr="00713FAD" w:rsidTr="00007BC6">
        <w:trPr>
          <w:cnfStyle w:val="000000100000"/>
          <w:jc w:val="center"/>
        </w:trPr>
        <w:tc>
          <w:tcPr>
            <w:cnfStyle w:val="001000000000"/>
            <w:tcW w:w="3534" w:type="dxa"/>
          </w:tcPr>
          <w:p w:rsidR="00CB404D" w:rsidRPr="00713FAD" w:rsidRDefault="00CB404D" w:rsidP="00CB404D">
            <w:pPr>
              <w:spacing w:line="360" w:lineRule="auto"/>
              <w:rPr>
                <w:b w:val="0"/>
              </w:rPr>
            </w:pPr>
            <w:r w:rsidRPr="00713FAD">
              <w:rPr>
                <w:b w:val="0"/>
              </w:rPr>
              <w:t>Analiza korisničkih zahtjeva</w:t>
            </w:r>
          </w:p>
        </w:tc>
        <w:tc>
          <w:tcPr>
            <w:tcW w:w="2337" w:type="dxa"/>
          </w:tcPr>
          <w:p w:rsidR="00CB404D" w:rsidRPr="00713FAD" w:rsidRDefault="00B822D2" w:rsidP="00713FAD">
            <w:pPr>
              <w:tabs>
                <w:tab w:val="left" w:pos="6075"/>
              </w:tabs>
              <w:spacing w:line="360" w:lineRule="auto"/>
              <w:cnfStyle w:val="000000100000"/>
            </w:pPr>
            <w:r>
              <w:t>24</w:t>
            </w:r>
            <w:r w:rsidR="00CB404D" w:rsidRPr="00713FAD">
              <w:t xml:space="preserve"> sati</w:t>
            </w:r>
          </w:p>
        </w:tc>
        <w:tc>
          <w:tcPr>
            <w:tcW w:w="1867" w:type="dxa"/>
          </w:tcPr>
          <w:p w:rsidR="00CB404D" w:rsidRPr="00713FAD" w:rsidRDefault="0028783B" w:rsidP="00713FAD">
            <w:pPr>
              <w:tabs>
                <w:tab w:val="left" w:pos="6075"/>
              </w:tabs>
              <w:spacing w:line="360" w:lineRule="auto"/>
              <w:cnfStyle w:val="000000100000"/>
            </w:pPr>
            <w:r>
              <w:t>4 905</w:t>
            </w:r>
            <w:r w:rsidR="00CB404D" w:rsidRPr="00713FAD">
              <w:t xml:space="preserve"> kn</w:t>
            </w:r>
          </w:p>
        </w:tc>
      </w:tr>
      <w:tr w:rsidR="00CB404D" w:rsidRPr="00713FAD" w:rsidTr="00007BC6">
        <w:trPr>
          <w:jc w:val="center"/>
        </w:trPr>
        <w:tc>
          <w:tcPr>
            <w:cnfStyle w:val="001000000000"/>
            <w:tcW w:w="3534" w:type="dxa"/>
          </w:tcPr>
          <w:p w:rsidR="00CB404D" w:rsidRPr="00713FAD" w:rsidRDefault="00CB404D" w:rsidP="00CB404D">
            <w:pPr>
              <w:spacing w:line="360" w:lineRule="auto"/>
              <w:rPr>
                <w:b w:val="0"/>
              </w:rPr>
            </w:pPr>
            <w:r w:rsidRPr="00713FAD">
              <w:rPr>
                <w:b w:val="0"/>
              </w:rPr>
              <w:t>Izrada tehničke dokumentacije sa svim pripadnim UML dijagramima i modelima</w:t>
            </w:r>
          </w:p>
        </w:tc>
        <w:tc>
          <w:tcPr>
            <w:tcW w:w="2337" w:type="dxa"/>
          </w:tcPr>
          <w:p w:rsidR="00CB404D" w:rsidRPr="00713FAD" w:rsidRDefault="00007BC6" w:rsidP="00B822D2">
            <w:pPr>
              <w:tabs>
                <w:tab w:val="left" w:pos="6075"/>
              </w:tabs>
              <w:spacing w:line="360" w:lineRule="auto"/>
              <w:cnfStyle w:val="000000000000"/>
            </w:pPr>
            <w:r>
              <w:t>4</w:t>
            </w:r>
            <w:r w:rsidR="00B822D2">
              <w:t>8</w:t>
            </w:r>
            <w:r w:rsidR="00CB404D" w:rsidRPr="00713FAD">
              <w:t xml:space="preserve"> sa</w:t>
            </w:r>
            <w:r w:rsidR="00CB404D">
              <w:t>t</w:t>
            </w:r>
            <w:r>
              <w:t>a</w:t>
            </w:r>
          </w:p>
        </w:tc>
        <w:tc>
          <w:tcPr>
            <w:tcW w:w="1867" w:type="dxa"/>
          </w:tcPr>
          <w:p w:rsidR="00CB404D" w:rsidRPr="00713FAD" w:rsidRDefault="00B822D2" w:rsidP="00713FAD">
            <w:pPr>
              <w:tabs>
                <w:tab w:val="left" w:pos="6075"/>
              </w:tabs>
              <w:spacing w:line="360" w:lineRule="auto"/>
              <w:cnfStyle w:val="000000000000"/>
            </w:pPr>
            <w:r>
              <w:t>9 625 kn</w:t>
            </w:r>
          </w:p>
        </w:tc>
      </w:tr>
      <w:tr w:rsidR="00CB404D" w:rsidRPr="00713FAD" w:rsidTr="00007BC6">
        <w:trPr>
          <w:cnfStyle w:val="000000100000"/>
          <w:jc w:val="center"/>
        </w:trPr>
        <w:tc>
          <w:tcPr>
            <w:cnfStyle w:val="001000000000"/>
            <w:tcW w:w="3534" w:type="dxa"/>
          </w:tcPr>
          <w:p w:rsidR="00CB404D" w:rsidRPr="00713FAD" w:rsidRDefault="00CB404D" w:rsidP="00CB404D">
            <w:pPr>
              <w:spacing w:line="360" w:lineRule="auto"/>
              <w:rPr>
                <w:b w:val="0"/>
              </w:rPr>
            </w:pPr>
            <w:r w:rsidRPr="00713FAD">
              <w:rPr>
                <w:b w:val="0"/>
              </w:rPr>
              <w:t>Izrada aplikacije i dovršavanje dokumentacije + ostalo</w:t>
            </w:r>
          </w:p>
        </w:tc>
        <w:tc>
          <w:tcPr>
            <w:tcW w:w="2337" w:type="dxa"/>
          </w:tcPr>
          <w:p w:rsidR="00CB404D" w:rsidRPr="00713FAD" w:rsidRDefault="00B822D2" w:rsidP="00713FAD">
            <w:pPr>
              <w:tabs>
                <w:tab w:val="left" w:pos="6075"/>
              </w:tabs>
              <w:spacing w:line="360" w:lineRule="auto"/>
              <w:cnfStyle w:val="000000100000"/>
            </w:pPr>
            <w:r>
              <w:t>142</w:t>
            </w:r>
            <w:r w:rsidR="00CB404D" w:rsidRPr="00713FAD">
              <w:t xml:space="preserve"> sata</w:t>
            </w:r>
          </w:p>
        </w:tc>
        <w:tc>
          <w:tcPr>
            <w:tcW w:w="1867" w:type="dxa"/>
          </w:tcPr>
          <w:p w:rsidR="00CB404D" w:rsidRPr="00713FAD" w:rsidRDefault="00B822D2" w:rsidP="00713FAD">
            <w:pPr>
              <w:tabs>
                <w:tab w:val="left" w:pos="6075"/>
              </w:tabs>
              <w:spacing w:line="360" w:lineRule="auto"/>
              <w:cnfStyle w:val="000000100000"/>
            </w:pPr>
            <w:r>
              <w:t>28 640 kn</w:t>
            </w:r>
            <w:r w:rsidR="00007BC6" w:rsidRPr="00713FAD">
              <w:t xml:space="preserve"> </w:t>
            </w:r>
          </w:p>
        </w:tc>
      </w:tr>
      <w:tr w:rsidR="00CB404D" w:rsidRPr="00713FAD" w:rsidTr="00007BC6">
        <w:trPr>
          <w:jc w:val="center"/>
        </w:trPr>
        <w:tc>
          <w:tcPr>
            <w:cnfStyle w:val="001000000000"/>
            <w:tcW w:w="3534" w:type="dxa"/>
          </w:tcPr>
          <w:p w:rsidR="00CB404D" w:rsidRPr="00713FAD" w:rsidRDefault="00CB404D" w:rsidP="00713FAD">
            <w:pPr>
              <w:tabs>
                <w:tab w:val="left" w:pos="6075"/>
              </w:tabs>
              <w:spacing w:line="360" w:lineRule="auto"/>
              <w:rPr>
                <w:b w:val="0"/>
              </w:rPr>
            </w:pPr>
            <w:r w:rsidRPr="00713FAD">
              <w:rPr>
                <w:b w:val="0"/>
              </w:rPr>
              <w:t>Testiranje informacijskog sustava u poslovnom sustavu</w:t>
            </w:r>
          </w:p>
        </w:tc>
        <w:tc>
          <w:tcPr>
            <w:tcW w:w="2337" w:type="dxa"/>
          </w:tcPr>
          <w:p w:rsidR="00CB404D" w:rsidRPr="00713FAD" w:rsidRDefault="00B822D2" w:rsidP="00713FAD">
            <w:pPr>
              <w:tabs>
                <w:tab w:val="left" w:pos="6075"/>
              </w:tabs>
              <w:spacing w:line="360" w:lineRule="auto"/>
              <w:cnfStyle w:val="000000000000"/>
            </w:pPr>
            <w:r>
              <w:t>74</w:t>
            </w:r>
            <w:r w:rsidR="00CB404D" w:rsidRPr="00713FAD">
              <w:t xml:space="preserve"> sati</w:t>
            </w:r>
          </w:p>
        </w:tc>
        <w:tc>
          <w:tcPr>
            <w:tcW w:w="1867" w:type="dxa"/>
          </w:tcPr>
          <w:p w:rsidR="00CB404D" w:rsidRPr="00713FAD" w:rsidRDefault="00B822D2" w:rsidP="00713FAD">
            <w:pPr>
              <w:tabs>
                <w:tab w:val="left" w:pos="6075"/>
              </w:tabs>
              <w:spacing w:line="360" w:lineRule="auto"/>
              <w:cnfStyle w:val="000000000000"/>
            </w:pPr>
            <w:r>
              <w:t>15 010 kn</w:t>
            </w:r>
          </w:p>
        </w:tc>
      </w:tr>
      <w:tr w:rsidR="00CB404D" w:rsidRPr="00713FAD" w:rsidTr="00007BC6">
        <w:trPr>
          <w:cnfStyle w:val="000000100000"/>
          <w:jc w:val="center"/>
        </w:trPr>
        <w:tc>
          <w:tcPr>
            <w:cnfStyle w:val="001000000000"/>
            <w:tcW w:w="3534" w:type="dxa"/>
          </w:tcPr>
          <w:p w:rsidR="00CB404D" w:rsidRPr="00713FAD" w:rsidRDefault="00CB404D" w:rsidP="00713FAD">
            <w:pPr>
              <w:tabs>
                <w:tab w:val="left" w:pos="6075"/>
              </w:tabs>
              <w:spacing w:line="360" w:lineRule="auto"/>
              <w:rPr>
                <w:b w:val="0"/>
              </w:rPr>
            </w:pPr>
            <w:r w:rsidRPr="00713FAD">
              <w:rPr>
                <w:b w:val="0"/>
              </w:rPr>
              <w:t>Uvođenje sustava i edukacija zaposlenika za rad</w:t>
            </w:r>
          </w:p>
        </w:tc>
        <w:tc>
          <w:tcPr>
            <w:tcW w:w="2337" w:type="dxa"/>
          </w:tcPr>
          <w:p w:rsidR="00CB404D" w:rsidRPr="00713FAD" w:rsidRDefault="00B822D2" w:rsidP="00713FAD">
            <w:pPr>
              <w:tabs>
                <w:tab w:val="left" w:pos="6075"/>
              </w:tabs>
              <w:spacing w:line="360" w:lineRule="auto"/>
              <w:cnfStyle w:val="000000100000"/>
            </w:pPr>
            <w:r>
              <w:t>62</w:t>
            </w:r>
            <w:r w:rsidR="00CB404D" w:rsidRPr="00713FAD">
              <w:t xml:space="preserve"> sati</w:t>
            </w:r>
          </w:p>
        </w:tc>
        <w:tc>
          <w:tcPr>
            <w:tcW w:w="1867" w:type="dxa"/>
          </w:tcPr>
          <w:p w:rsidR="00CB404D" w:rsidRPr="00713FAD" w:rsidRDefault="00B822D2" w:rsidP="00713FAD">
            <w:pPr>
              <w:tabs>
                <w:tab w:val="left" w:pos="6075"/>
              </w:tabs>
              <w:spacing w:line="360" w:lineRule="auto"/>
              <w:cnfStyle w:val="000000100000"/>
            </w:pPr>
            <w:r>
              <w:t xml:space="preserve">12 445 </w:t>
            </w:r>
            <w:r w:rsidR="00007BC6" w:rsidRPr="00713FAD">
              <w:t>kn</w:t>
            </w:r>
          </w:p>
        </w:tc>
      </w:tr>
      <w:tr w:rsidR="00CB404D" w:rsidRPr="00713FAD" w:rsidTr="00007BC6">
        <w:trPr>
          <w:jc w:val="center"/>
        </w:trPr>
        <w:tc>
          <w:tcPr>
            <w:cnfStyle w:val="001000000000"/>
            <w:tcW w:w="3534" w:type="dxa"/>
          </w:tcPr>
          <w:p w:rsidR="00CB404D" w:rsidRPr="00713FAD" w:rsidRDefault="00CB404D" w:rsidP="00713FAD">
            <w:pPr>
              <w:tabs>
                <w:tab w:val="left" w:pos="6075"/>
              </w:tabs>
              <w:spacing w:line="360" w:lineRule="auto"/>
            </w:pPr>
            <w:r w:rsidRPr="00713FAD">
              <w:t>UKUPNO</w:t>
            </w:r>
          </w:p>
        </w:tc>
        <w:tc>
          <w:tcPr>
            <w:tcW w:w="2337" w:type="dxa"/>
          </w:tcPr>
          <w:p w:rsidR="00CB404D" w:rsidRPr="00D97514" w:rsidRDefault="00CD6AF8" w:rsidP="00D97514">
            <w:pPr>
              <w:tabs>
                <w:tab w:val="left" w:pos="6075"/>
              </w:tabs>
              <w:spacing w:line="360" w:lineRule="auto"/>
              <w:cnfStyle w:val="000000000000"/>
              <w:rPr>
                <w:b/>
              </w:rPr>
            </w:pPr>
            <w:r>
              <w:rPr>
                <w:b/>
              </w:rPr>
              <w:t>350</w:t>
            </w:r>
            <w:r w:rsidR="00CB404D" w:rsidRPr="00713FAD">
              <w:rPr>
                <w:b/>
              </w:rPr>
              <w:t xml:space="preserve"> sati</w:t>
            </w:r>
          </w:p>
        </w:tc>
        <w:tc>
          <w:tcPr>
            <w:tcW w:w="1867" w:type="dxa"/>
          </w:tcPr>
          <w:p w:rsidR="00CB404D" w:rsidRPr="00713FAD" w:rsidRDefault="00B822D2" w:rsidP="00713FAD">
            <w:pPr>
              <w:tabs>
                <w:tab w:val="left" w:pos="6075"/>
              </w:tabs>
              <w:spacing w:line="360" w:lineRule="auto"/>
              <w:cnfStyle w:val="000000000000"/>
              <w:rPr>
                <w:b/>
              </w:rPr>
            </w:pPr>
            <w:r>
              <w:rPr>
                <w:b/>
              </w:rPr>
              <w:t>70 625 kn</w:t>
            </w:r>
          </w:p>
        </w:tc>
      </w:tr>
    </w:tbl>
    <w:p w:rsidR="007A7E04" w:rsidRPr="00713FAD" w:rsidRDefault="007A7E04" w:rsidP="00713FAD">
      <w:pPr>
        <w:autoSpaceDE w:val="0"/>
        <w:autoSpaceDN w:val="0"/>
        <w:adjustRightInd w:val="0"/>
        <w:spacing w:line="360" w:lineRule="auto"/>
        <w:rPr>
          <w:color w:val="000000"/>
          <w:sz w:val="23"/>
          <w:szCs w:val="23"/>
        </w:rPr>
      </w:pPr>
    </w:p>
    <w:p w:rsidR="007A7E04" w:rsidRPr="00713FAD" w:rsidRDefault="007A7E04" w:rsidP="00713FAD">
      <w:pPr>
        <w:autoSpaceDE w:val="0"/>
        <w:autoSpaceDN w:val="0"/>
        <w:adjustRightInd w:val="0"/>
        <w:spacing w:line="360" w:lineRule="auto"/>
        <w:rPr>
          <w:b/>
          <w:bCs/>
          <w:color w:val="000000"/>
        </w:rPr>
      </w:pPr>
    </w:p>
    <w:p w:rsidR="007A7E04" w:rsidRPr="00713FAD" w:rsidRDefault="007A7E04" w:rsidP="00713FAD">
      <w:pPr>
        <w:autoSpaceDE w:val="0"/>
        <w:autoSpaceDN w:val="0"/>
        <w:adjustRightInd w:val="0"/>
        <w:spacing w:line="360" w:lineRule="auto"/>
        <w:rPr>
          <w:b/>
          <w:bCs/>
          <w:color w:val="000000"/>
        </w:rPr>
      </w:pPr>
    </w:p>
    <w:p w:rsidR="007A7E04" w:rsidRPr="00713FAD" w:rsidRDefault="007A7E04" w:rsidP="00713FAD">
      <w:pPr>
        <w:autoSpaceDE w:val="0"/>
        <w:autoSpaceDN w:val="0"/>
        <w:adjustRightInd w:val="0"/>
        <w:spacing w:line="360" w:lineRule="auto"/>
        <w:rPr>
          <w:b/>
          <w:bCs/>
          <w:color w:val="000000"/>
        </w:rPr>
      </w:pPr>
    </w:p>
    <w:p w:rsidR="007A7E04" w:rsidRDefault="0088780F" w:rsidP="00E71298">
      <w:pPr>
        <w:rPr>
          <w:b/>
          <w:bCs/>
          <w:color w:val="000000"/>
        </w:rPr>
      </w:pPr>
      <w:r>
        <w:rPr>
          <w:b/>
          <w:bCs/>
          <w:color w:val="000000"/>
        </w:rPr>
        <w:br w:type="page"/>
      </w:r>
    </w:p>
    <w:p w:rsidR="007A7E04" w:rsidRDefault="00571CDB" w:rsidP="0088780F">
      <w:pPr>
        <w:pStyle w:val="Heading1"/>
        <w:rPr>
          <w:rFonts w:ascii="Arial" w:hAnsi="Arial" w:cs="Arial"/>
          <w:b w:val="0"/>
          <w:bCs w:val="0"/>
          <w:color w:val="000000"/>
          <w:szCs w:val="32"/>
        </w:rPr>
      </w:pPr>
      <w:bookmarkStart w:id="27" w:name="_Toc396942134"/>
      <w:r>
        <w:rPr>
          <w:rFonts w:ascii="Arial" w:hAnsi="Arial" w:cs="Arial"/>
          <w:color w:val="000000"/>
          <w:szCs w:val="32"/>
        </w:rPr>
        <w:lastRenderedPageBreak/>
        <w:t>4</w:t>
      </w:r>
      <w:r w:rsidR="007A7E04" w:rsidRPr="00E60A9B">
        <w:rPr>
          <w:rFonts w:ascii="Arial" w:hAnsi="Arial" w:cs="Arial"/>
          <w:color w:val="000000"/>
          <w:szCs w:val="32"/>
        </w:rPr>
        <w:t>. Ponuda naručitelju</w:t>
      </w:r>
      <w:bookmarkEnd w:id="27"/>
    </w:p>
    <w:p w:rsidR="007A7E04" w:rsidRPr="00E60A9B" w:rsidRDefault="007A7E04" w:rsidP="007A7E04">
      <w:pPr>
        <w:autoSpaceDE w:val="0"/>
        <w:autoSpaceDN w:val="0"/>
        <w:adjustRightInd w:val="0"/>
        <w:rPr>
          <w:rFonts w:ascii="Arial" w:hAnsi="Arial" w:cs="Arial"/>
          <w:color w:val="000000"/>
          <w:sz w:val="32"/>
          <w:szCs w:val="32"/>
        </w:rPr>
      </w:pP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Ime: </w:t>
      </w:r>
      <w:r>
        <w:rPr>
          <w:b/>
          <w:bCs/>
          <w:color w:val="000000"/>
          <w:sz w:val="23"/>
          <w:szCs w:val="23"/>
        </w:rPr>
        <w:t>„</w:t>
      </w:r>
      <w:r w:rsidR="000C37B1">
        <w:rPr>
          <w:b/>
        </w:rPr>
        <w:t>Nomina sunt odiosa</w:t>
      </w:r>
      <w:r>
        <w:rPr>
          <w:b/>
          <w:bCs/>
          <w:color w:val="000000"/>
          <w:sz w:val="23"/>
          <w:szCs w:val="23"/>
        </w:rPr>
        <w:t>“</w:t>
      </w:r>
      <w:r w:rsidRPr="00E60A9B">
        <w:rPr>
          <w:b/>
          <w:bCs/>
          <w:color w:val="000000"/>
          <w:sz w:val="23"/>
          <w:szCs w:val="23"/>
        </w:rPr>
        <w:t xml:space="preserve"> - </w:t>
      </w:r>
      <w:r w:rsidRPr="00E60A9B">
        <w:rPr>
          <w:color w:val="000000"/>
          <w:sz w:val="23"/>
          <w:szCs w:val="23"/>
        </w:rPr>
        <w:t xml:space="preserve">poduzeće za razvoj programskih aplikacija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Pavlinska 2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42000 Varaždin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Telefon: +385 </w:t>
      </w:r>
      <w:r w:rsidR="0088780F">
        <w:rPr>
          <w:color w:val="000000"/>
          <w:sz w:val="23"/>
          <w:szCs w:val="23"/>
        </w:rPr>
        <w:t>11</w:t>
      </w:r>
      <w:r w:rsidRPr="00E60A9B">
        <w:rPr>
          <w:color w:val="000000"/>
          <w:sz w:val="23"/>
          <w:szCs w:val="23"/>
        </w:rPr>
        <w:t xml:space="preserve"> </w:t>
      </w:r>
      <w:r w:rsidR="0088780F">
        <w:rPr>
          <w:color w:val="000000"/>
          <w:sz w:val="23"/>
          <w:szCs w:val="23"/>
        </w:rPr>
        <w:t>111</w:t>
      </w:r>
      <w:r w:rsidRPr="00E60A9B">
        <w:rPr>
          <w:color w:val="000000"/>
          <w:sz w:val="23"/>
          <w:szCs w:val="23"/>
        </w:rPr>
        <w:t xml:space="preserve"> </w:t>
      </w:r>
      <w:r w:rsidR="0088780F">
        <w:rPr>
          <w:color w:val="000000"/>
          <w:sz w:val="23"/>
          <w:szCs w:val="23"/>
        </w:rPr>
        <w:t>111</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Fax: +385 </w:t>
      </w:r>
      <w:r w:rsidR="0088780F">
        <w:rPr>
          <w:color w:val="000000"/>
          <w:sz w:val="23"/>
          <w:szCs w:val="23"/>
        </w:rPr>
        <w:t>11 1</w:t>
      </w:r>
      <w:r w:rsidRPr="00E60A9B">
        <w:rPr>
          <w:color w:val="000000"/>
          <w:sz w:val="23"/>
          <w:szCs w:val="23"/>
        </w:rPr>
        <w:t>1</w:t>
      </w:r>
      <w:r w:rsidR="0088780F">
        <w:rPr>
          <w:color w:val="000000"/>
          <w:sz w:val="23"/>
          <w:szCs w:val="23"/>
        </w:rPr>
        <w:t>1</w:t>
      </w:r>
      <w:r w:rsidRPr="00E60A9B">
        <w:rPr>
          <w:color w:val="000000"/>
          <w:sz w:val="23"/>
          <w:szCs w:val="23"/>
        </w:rPr>
        <w:t xml:space="preserve"> </w:t>
      </w:r>
      <w:r w:rsidR="0088780F">
        <w:rPr>
          <w:color w:val="000000"/>
          <w:sz w:val="23"/>
          <w:szCs w:val="23"/>
        </w:rPr>
        <w:t>1</w:t>
      </w:r>
      <w:r w:rsidRPr="00E60A9B">
        <w:rPr>
          <w:color w:val="000000"/>
          <w:sz w:val="23"/>
          <w:szCs w:val="23"/>
        </w:rPr>
        <w:t>1</w:t>
      </w:r>
      <w:r w:rsidR="0088780F">
        <w:rPr>
          <w:color w:val="000000"/>
          <w:sz w:val="23"/>
          <w:szCs w:val="23"/>
        </w:rPr>
        <w:t>1</w:t>
      </w:r>
      <w:r w:rsidRPr="00E60A9B">
        <w:rPr>
          <w:color w:val="000000"/>
          <w:sz w:val="23"/>
          <w:szCs w:val="23"/>
        </w:rPr>
        <w:t xml:space="preserve"> </w:t>
      </w:r>
    </w:p>
    <w:p w:rsidR="007A7E04"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E-mail: </w:t>
      </w:r>
      <w:r w:rsidR="000C37B1">
        <w:rPr>
          <w:b/>
        </w:rPr>
        <w:t>nomina_sunt_odiosa</w:t>
      </w:r>
      <w:r w:rsidR="000C37B1">
        <w:rPr>
          <w:color w:val="000000"/>
          <w:sz w:val="23"/>
          <w:szCs w:val="23"/>
        </w:rPr>
        <w:t xml:space="preserve"> </w:t>
      </w:r>
      <w:r>
        <w:rPr>
          <w:color w:val="000000"/>
          <w:sz w:val="23"/>
          <w:szCs w:val="23"/>
        </w:rPr>
        <w:t>@gmail</w:t>
      </w:r>
      <w:r w:rsidRPr="00E60A9B">
        <w:rPr>
          <w:color w:val="000000"/>
          <w:sz w:val="23"/>
          <w:szCs w:val="23"/>
        </w:rPr>
        <w:t xml:space="preserve">.com </w:t>
      </w:r>
    </w:p>
    <w:p w:rsidR="008356DA" w:rsidRDefault="008356DA" w:rsidP="000F7123">
      <w:pPr>
        <w:autoSpaceDE w:val="0"/>
        <w:autoSpaceDN w:val="0"/>
        <w:adjustRightInd w:val="0"/>
        <w:spacing w:line="360" w:lineRule="auto"/>
        <w:jc w:val="both"/>
        <w:rPr>
          <w:color w:val="000000"/>
          <w:sz w:val="23"/>
          <w:szCs w:val="23"/>
        </w:rPr>
      </w:pPr>
    </w:p>
    <w:p w:rsidR="007A7E04" w:rsidRPr="00E60A9B" w:rsidRDefault="007A7E04" w:rsidP="000F7123">
      <w:pPr>
        <w:autoSpaceDE w:val="0"/>
        <w:autoSpaceDN w:val="0"/>
        <w:adjustRightInd w:val="0"/>
        <w:spacing w:line="360" w:lineRule="auto"/>
        <w:jc w:val="both"/>
        <w:rPr>
          <w:color w:val="000000"/>
          <w:sz w:val="23"/>
          <w:szCs w:val="23"/>
        </w:rPr>
      </w:pPr>
    </w:p>
    <w:p w:rsidR="007A7E04" w:rsidRDefault="007A7E04" w:rsidP="000F7123">
      <w:pPr>
        <w:autoSpaceDE w:val="0"/>
        <w:autoSpaceDN w:val="0"/>
        <w:adjustRightInd w:val="0"/>
        <w:spacing w:line="360" w:lineRule="auto"/>
        <w:jc w:val="both"/>
        <w:rPr>
          <w:b/>
          <w:bCs/>
          <w:color w:val="000000"/>
          <w:sz w:val="23"/>
          <w:szCs w:val="23"/>
        </w:rPr>
      </w:pPr>
      <w:r w:rsidRPr="00E60A9B">
        <w:rPr>
          <w:b/>
          <w:bCs/>
          <w:color w:val="000000"/>
          <w:sz w:val="23"/>
          <w:szCs w:val="23"/>
        </w:rPr>
        <w:t xml:space="preserve">Ponuda programskog sustava </w:t>
      </w:r>
      <w:r w:rsidR="0088780F">
        <w:rPr>
          <w:b/>
          <w:bCs/>
          <w:color w:val="000000"/>
          <w:sz w:val="23"/>
          <w:szCs w:val="23"/>
        </w:rPr>
        <w:t>Videoteka</w:t>
      </w:r>
      <w:r w:rsidRPr="00E60A9B">
        <w:rPr>
          <w:b/>
          <w:bCs/>
          <w:color w:val="000000"/>
          <w:sz w:val="23"/>
          <w:szCs w:val="23"/>
        </w:rPr>
        <w:t xml:space="preserve"> </w:t>
      </w:r>
    </w:p>
    <w:p w:rsidR="007A7E04" w:rsidRPr="00E60A9B" w:rsidRDefault="007A7E04" w:rsidP="000F7123">
      <w:pPr>
        <w:autoSpaceDE w:val="0"/>
        <w:autoSpaceDN w:val="0"/>
        <w:adjustRightInd w:val="0"/>
        <w:spacing w:line="360" w:lineRule="auto"/>
        <w:jc w:val="both"/>
        <w:rPr>
          <w:color w:val="000000"/>
          <w:sz w:val="23"/>
          <w:szCs w:val="23"/>
        </w:rPr>
      </w:pPr>
    </w:p>
    <w:p w:rsidR="007A7E04"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Poštovani, </w:t>
      </w:r>
    </w:p>
    <w:p w:rsidR="00A71EBD" w:rsidRPr="00E60A9B" w:rsidRDefault="00A71EBD" w:rsidP="000F7123">
      <w:pPr>
        <w:autoSpaceDE w:val="0"/>
        <w:autoSpaceDN w:val="0"/>
        <w:adjustRightInd w:val="0"/>
        <w:spacing w:line="360" w:lineRule="auto"/>
        <w:jc w:val="both"/>
        <w:rPr>
          <w:color w:val="000000"/>
          <w:sz w:val="23"/>
          <w:szCs w:val="23"/>
        </w:rPr>
      </w:pPr>
    </w:p>
    <w:p w:rsidR="00AA323D" w:rsidRDefault="000C37B1" w:rsidP="000F7123">
      <w:pPr>
        <w:autoSpaceDE w:val="0"/>
        <w:autoSpaceDN w:val="0"/>
        <w:adjustRightInd w:val="0"/>
        <w:spacing w:line="360" w:lineRule="auto"/>
        <w:jc w:val="both"/>
        <w:rPr>
          <w:color w:val="000000"/>
          <w:sz w:val="23"/>
          <w:szCs w:val="23"/>
        </w:rPr>
      </w:pPr>
      <w:r>
        <w:rPr>
          <w:b/>
        </w:rPr>
        <w:t>Nomina sunt odiosa</w:t>
      </w:r>
      <w:r w:rsidR="007A7E04" w:rsidRPr="00E60A9B">
        <w:rPr>
          <w:color w:val="000000"/>
          <w:sz w:val="23"/>
          <w:szCs w:val="23"/>
        </w:rPr>
        <w:t xml:space="preserve"> d.o.o je tvrtka s velikim iskustvom </w:t>
      </w:r>
      <w:r w:rsidR="00AA323D">
        <w:rPr>
          <w:color w:val="000000"/>
          <w:sz w:val="23"/>
          <w:szCs w:val="23"/>
        </w:rPr>
        <w:t>u program</w:t>
      </w:r>
      <w:r w:rsidR="00BC2347">
        <w:rPr>
          <w:color w:val="000000"/>
          <w:sz w:val="23"/>
          <w:szCs w:val="23"/>
        </w:rPr>
        <w:t xml:space="preserve">iranju </w:t>
      </w:r>
      <w:r w:rsidR="00AD13D7">
        <w:rPr>
          <w:color w:val="000000"/>
          <w:sz w:val="23"/>
          <w:szCs w:val="23"/>
        </w:rPr>
        <w:t>desktop</w:t>
      </w:r>
      <w:r w:rsidR="00BC2347">
        <w:rPr>
          <w:color w:val="000000"/>
          <w:sz w:val="23"/>
          <w:szCs w:val="23"/>
        </w:rPr>
        <w:t xml:space="preserve"> aplikacija</w:t>
      </w:r>
      <w:r w:rsidR="00AD13D7">
        <w:rPr>
          <w:color w:val="000000"/>
          <w:sz w:val="23"/>
          <w:szCs w:val="23"/>
        </w:rPr>
        <w:t xml:space="preserve"> koja je priznata širom svijeta s višestrukih priznanjima za svoj rad </w:t>
      </w:r>
      <w:r w:rsidR="00AA323D">
        <w:rPr>
          <w:color w:val="000000"/>
          <w:sz w:val="23"/>
          <w:szCs w:val="23"/>
        </w:rPr>
        <w:t xml:space="preserve">nagrađivana </w:t>
      </w:r>
      <w:r w:rsidR="00AD13D7">
        <w:rPr>
          <w:color w:val="000000"/>
          <w:sz w:val="23"/>
          <w:szCs w:val="23"/>
        </w:rPr>
        <w:t xml:space="preserve">je </w:t>
      </w:r>
      <w:r w:rsidR="00AA323D">
        <w:rPr>
          <w:color w:val="000000"/>
          <w:sz w:val="23"/>
          <w:szCs w:val="23"/>
        </w:rPr>
        <w:t xml:space="preserve">od različitih institucija za ocjenjivanje kvaliteta </w:t>
      </w:r>
      <w:r w:rsidR="00133E9D">
        <w:rPr>
          <w:color w:val="000000"/>
          <w:sz w:val="23"/>
          <w:szCs w:val="23"/>
        </w:rPr>
        <w:t>software</w:t>
      </w:r>
      <w:r w:rsidR="00AD13D7">
        <w:rPr>
          <w:color w:val="000000"/>
          <w:sz w:val="23"/>
          <w:szCs w:val="23"/>
        </w:rPr>
        <w:t>-</w:t>
      </w:r>
      <w:r w:rsidR="00133E9D">
        <w:rPr>
          <w:color w:val="000000"/>
          <w:sz w:val="23"/>
          <w:szCs w:val="23"/>
        </w:rPr>
        <w:t>a</w:t>
      </w:r>
      <w:r w:rsidR="00AA323D">
        <w:rPr>
          <w:color w:val="000000"/>
          <w:sz w:val="23"/>
          <w:szCs w:val="23"/>
        </w:rPr>
        <w:t>.</w:t>
      </w:r>
      <w:r w:rsidR="007A7E04" w:rsidRPr="00E60A9B">
        <w:rPr>
          <w:color w:val="000000"/>
          <w:sz w:val="23"/>
          <w:szCs w:val="23"/>
        </w:rPr>
        <w:t xml:space="preserve"> </w:t>
      </w:r>
    </w:p>
    <w:p w:rsidR="00AA323D" w:rsidRDefault="00AA323D" w:rsidP="000F7123">
      <w:pPr>
        <w:autoSpaceDE w:val="0"/>
        <w:autoSpaceDN w:val="0"/>
        <w:adjustRightInd w:val="0"/>
        <w:spacing w:line="360" w:lineRule="auto"/>
        <w:jc w:val="both"/>
        <w:rPr>
          <w:color w:val="000000"/>
          <w:sz w:val="23"/>
          <w:szCs w:val="23"/>
        </w:rPr>
      </w:pPr>
    </w:p>
    <w:p w:rsidR="008356DA"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Ovom prilikom nudimo Vam programski proizvod koji je specijaliziran za </w:t>
      </w:r>
      <w:r w:rsidR="000F7123">
        <w:rPr>
          <w:color w:val="000000"/>
          <w:sz w:val="23"/>
          <w:szCs w:val="23"/>
        </w:rPr>
        <w:t>vođenje Videoteke. Između ostaloga a</w:t>
      </w:r>
      <w:r w:rsidR="00AA323D">
        <w:rPr>
          <w:color w:val="000000"/>
          <w:sz w:val="23"/>
          <w:szCs w:val="23"/>
        </w:rPr>
        <w:t>plikacija je user-friendly sučelja te ćete se vrlo lako priviknu</w:t>
      </w:r>
      <w:r w:rsidR="00BC2347">
        <w:rPr>
          <w:color w:val="000000"/>
          <w:sz w:val="23"/>
          <w:szCs w:val="23"/>
        </w:rPr>
        <w:t>ti na nju i lako naučiti upravljat</w:t>
      </w:r>
      <w:r w:rsidR="00AA323D">
        <w:rPr>
          <w:color w:val="000000"/>
          <w:sz w:val="23"/>
          <w:szCs w:val="23"/>
        </w:rPr>
        <w:t>i istom, a ujedno ćete višestruko poboljšati</w:t>
      </w:r>
      <w:r w:rsidR="00BC2347">
        <w:rPr>
          <w:color w:val="000000"/>
          <w:sz w:val="23"/>
          <w:szCs w:val="23"/>
        </w:rPr>
        <w:t xml:space="preserve"> poslovanje V</w:t>
      </w:r>
      <w:r w:rsidR="008356DA">
        <w:rPr>
          <w:color w:val="000000"/>
          <w:sz w:val="23"/>
          <w:szCs w:val="23"/>
        </w:rPr>
        <w:t>ašeg poduzeća.</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 </w:t>
      </w:r>
    </w:p>
    <w:p w:rsidR="008356DA"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Cijena aplikacije iznosi </w:t>
      </w:r>
      <w:r w:rsidR="00036816">
        <w:rPr>
          <w:color w:val="000000"/>
          <w:sz w:val="23"/>
          <w:szCs w:val="23"/>
        </w:rPr>
        <w:t>70.625</w:t>
      </w:r>
      <w:r w:rsidR="008356DA">
        <w:rPr>
          <w:color w:val="000000"/>
          <w:sz w:val="23"/>
          <w:szCs w:val="23"/>
        </w:rPr>
        <w:t>,00 kn + PDV</w:t>
      </w:r>
      <w:r w:rsidRPr="00E60A9B">
        <w:rPr>
          <w:color w:val="000000"/>
          <w:sz w:val="23"/>
          <w:szCs w:val="23"/>
        </w:rPr>
        <w:t>. U cijenu aplikacije je uključ</w:t>
      </w:r>
      <w:r w:rsidR="00BC2347">
        <w:rPr>
          <w:color w:val="000000"/>
          <w:sz w:val="23"/>
          <w:szCs w:val="23"/>
        </w:rPr>
        <w:t>ena i kratka edukacija za rad s</w:t>
      </w:r>
      <w:r w:rsidRPr="00E60A9B">
        <w:rPr>
          <w:color w:val="000000"/>
          <w:sz w:val="23"/>
          <w:szCs w:val="23"/>
        </w:rPr>
        <w:t xml:space="preserve"> programom. </w:t>
      </w:r>
    </w:p>
    <w:p w:rsidR="008356DA" w:rsidRDefault="008356DA" w:rsidP="000F7123">
      <w:pPr>
        <w:autoSpaceDE w:val="0"/>
        <w:autoSpaceDN w:val="0"/>
        <w:adjustRightInd w:val="0"/>
        <w:spacing w:line="360" w:lineRule="auto"/>
        <w:jc w:val="both"/>
        <w:rPr>
          <w:color w:val="000000"/>
          <w:sz w:val="23"/>
          <w:szCs w:val="23"/>
        </w:rPr>
      </w:pP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U slučaju bilo kakvih dodatni</w:t>
      </w:r>
      <w:r w:rsidR="00BC2347">
        <w:rPr>
          <w:color w:val="000000"/>
          <w:sz w:val="23"/>
          <w:szCs w:val="23"/>
        </w:rPr>
        <w:t>h pitanja stojimo Vam na raspola</w:t>
      </w:r>
      <w:r w:rsidRPr="00E60A9B">
        <w:rPr>
          <w:color w:val="000000"/>
          <w:sz w:val="23"/>
          <w:szCs w:val="23"/>
        </w:rPr>
        <w:t>g</w:t>
      </w:r>
      <w:r w:rsidR="00BC2347">
        <w:rPr>
          <w:color w:val="000000"/>
          <w:sz w:val="23"/>
          <w:szCs w:val="23"/>
        </w:rPr>
        <w:t>anju te nas slobodno kontaktira</w:t>
      </w:r>
      <w:r w:rsidRPr="00E60A9B">
        <w:rPr>
          <w:color w:val="000000"/>
          <w:sz w:val="23"/>
          <w:szCs w:val="23"/>
        </w:rPr>
        <w:t xml:space="preserve">te. </w:t>
      </w:r>
    </w:p>
    <w:p w:rsidR="007A7E04" w:rsidRPr="00E60A9B" w:rsidRDefault="00F50FC7" w:rsidP="000F7123">
      <w:pPr>
        <w:autoSpaceDE w:val="0"/>
        <w:autoSpaceDN w:val="0"/>
        <w:adjustRightInd w:val="0"/>
        <w:spacing w:line="360" w:lineRule="auto"/>
        <w:jc w:val="both"/>
        <w:rPr>
          <w:color w:val="000000"/>
          <w:sz w:val="23"/>
          <w:szCs w:val="23"/>
        </w:rPr>
      </w:pPr>
      <w:r>
        <w:rPr>
          <w:color w:val="000000"/>
          <w:sz w:val="23"/>
          <w:szCs w:val="23"/>
        </w:rPr>
        <w:t>Nadamo se uspješnoj</w:t>
      </w:r>
      <w:r w:rsidR="007A7E04" w:rsidRPr="00E60A9B">
        <w:rPr>
          <w:color w:val="000000"/>
          <w:sz w:val="23"/>
          <w:szCs w:val="23"/>
        </w:rPr>
        <w:t xml:space="preserve"> suradnji! </w:t>
      </w:r>
    </w:p>
    <w:p w:rsidR="007A7E04" w:rsidRDefault="007A7E04" w:rsidP="007A7E04">
      <w:pPr>
        <w:autoSpaceDE w:val="0"/>
        <w:autoSpaceDN w:val="0"/>
        <w:adjustRightInd w:val="0"/>
        <w:spacing w:line="360" w:lineRule="auto"/>
        <w:rPr>
          <w:color w:val="000000"/>
          <w:sz w:val="23"/>
          <w:szCs w:val="23"/>
        </w:rPr>
      </w:pPr>
    </w:p>
    <w:p w:rsidR="008356DA" w:rsidRDefault="008356DA" w:rsidP="007A7E04">
      <w:pPr>
        <w:autoSpaceDE w:val="0"/>
        <w:autoSpaceDN w:val="0"/>
        <w:adjustRightInd w:val="0"/>
        <w:spacing w:line="360" w:lineRule="auto"/>
        <w:rPr>
          <w:color w:val="000000"/>
          <w:sz w:val="23"/>
          <w:szCs w:val="23"/>
        </w:rPr>
      </w:pPr>
    </w:p>
    <w:p w:rsidR="007A7E04" w:rsidRDefault="007A7E04" w:rsidP="008356DA">
      <w:pPr>
        <w:autoSpaceDE w:val="0"/>
        <w:autoSpaceDN w:val="0"/>
        <w:adjustRightInd w:val="0"/>
        <w:spacing w:line="360" w:lineRule="auto"/>
        <w:ind w:left="4956" w:firstLine="708"/>
        <w:rPr>
          <w:color w:val="000000"/>
          <w:sz w:val="23"/>
          <w:szCs w:val="23"/>
        </w:rPr>
      </w:pPr>
      <w:r w:rsidRPr="00E60A9B">
        <w:rPr>
          <w:color w:val="000000"/>
          <w:sz w:val="23"/>
          <w:szCs w:val="23"/>
        </w:rPr>
        <w:t xml:space="preserve">Srdačan pozdrav, </w:t>
      </w:r>
    </w:p>
    <w:p w:rsidR="00133E9D" w:rsidRPr="00E60A9B" w:rsidRDefault="00133E9D" w:rsidP="008356DA">
      <w:pPr>
        <w:autoSpaceDE w:val="0"/>
        <w:autoSpaceDN w:val="0"/>
        <w:adjustRightInd w:val="0"/>
        <w:spacing w:line="360" w:lineRule="auto"/>
        <w:ind w:left="4956" w:firstLine="708"/>
        <w:rPr>
          <w:color w:val="000000"/>
          <w:sz w:val="23"/>
          <w:szCs w:val="23"/>
        </w:rPr>
      </w:pPr>
    </w:p>
    <w:p w:rsidR="007A7E04" w:rsidRPr="00E60A9B" w:rsidRDefault="008356DA" w:rsidP="008356DA">
      <w:pPr>
        <w:autoSpaceDE w:val="0"/>
        <w:autoSpaceDN w:val="0"/>
        <w:adjustRightInd w:val="0"/>
        <w:spacing w:line="360" w:lineRule="auto"/>
        <w:ind w:left="4956"/>
        <w:rPr>
          <w:color w:val="000000"/>
          <w:sz w:val="23"/>
          <w:szCs w:val="23"/>
        </w:rPr>
      </w:pPr>
      <w:r>
        <w:rPr>
          <w:color w:val="000000"/>
          <w:sz w:val="23"/>
          <w:szCs w:val="23"/>
        </w:rPr>
        <w:t>__</w:t>
      </w:r>
      <w:r w:rsidR="007A7E04" w:rsidRPr="00E60A9B">
        <w:rPr>
          <w:color w:val="000000"/>
          <w:sz w:val="23"/>
          <w:szCs w:val="23"/>
        </w:rPr>
        <w:t xml:space="preserve">____________________________ </w:t>
      </w:r>
    </w:p>
    <w:p w:rsidR="008356DA" w:rsidRDefault="00133E9D" w:rsidP="00133E9D">
      <w:pPr>
        <w:autoSpaceDE w:val="0"/>
        <w:autoSpaceDN w:val="0"/>
        <w:adjustRightInd w:val="0"/>
        <w:spacing w:line="360" w:lineRule="auto"/>
        <w:ind w:left="4248" w:firstLine="708"/>
        <w:rPr>
          <w:color w:val="000000"/>
          <w:sz w:val="23"/>
          <w:szCs w:val="23"/>
        </w:rPr>
      </w:pPr>
      <w:r>
        <w:rPr>
          <w:color w:val="000000"/>
          <w:sz w:val="23"/>
          <w:szCs w:val="23"/>
        </w:rPr>
        <w:t xml:space="preserve">      </w:t>
      </w:r>
      <w:r w:rsidR="007A7E04" w:rsidRPr="00E60A9B">
        <w:rPr>
          <w:color w:val="000000"/>
          <w:sz w:val="23"/>
          <w:szCs w:val="23"/>
        </w:rPr>
        <w:t>(Projekt menadžer</w:t>
      </w:r>
      <w:r w:rsidR="008356DA">
        <w:rPr>
          <w:color w:val="000000"/>
          <w:sz w:val="23"/>
          <w:szCs w:val="23"/>
        </w:rPr>
        <w:t xml:space="preserve"> poduzeća </w:t>
      </w:r>
    </w:p>
    <w:p w:rsidR="002D1D56" w:rsidRDefault="00133E9D" w:rsidP="000F7123">
      <w:pPr>
        <w:autoSpaceDE w:val="0"/>
        <w:autoSpaceDN w:val="0"/>
        <w:adjustRightInd w:val="0"/>
        <w:spacing w:line="360" w:lineRule="auto"/>
        <w:ind w:left="4248" w:firstLine="708"/>
        <w:rPr>
          <w:color w:val="000000"/>
          <w:sz w:val="23"/>
          <w:szCs w:val="23"/>
        </w:rPr>
      </w:pPr>
      <w:r>
        <w:rPr>
          <w:color w:val="000000"/>
          <w:sz w:val="23"/>
          <w:szCs w:val="23"/>
        </w:rPr>
        <w:t xml:space="preserve"> </w:t>
      </w:r>
      <w:r w:rsidR="000C37B1">
        <w:rPr>
          <w:b/>
        </w:rPr>
        <w:t>Nomina sunt odiosa</w:t>
      </w:r>
      <w:r w:rsidR="008356DA">
        <w:rPr>
          <w:color w:val="000000"/>
          <w:sz w:val="23"/>
          <w:szCs w:val="23"/>
        </w:rPr>
        <w:t xml:space="preserve"> d.o.o.</w:t>
      </w:r>
      <w:r w:rsidR="000C37B1">
        <w:rPr>
          <w:color w:val="000000"/>
          <w:sz w:val="23"/>
          <w:szCs w:val="23"/>
        </w:rPr>
        <w:t>)</w:t>
      </w:r>
    </w:p>
    <w:p w:rsidR="00FC0155" w:rsidRDefault="00FC0155" w:rsidP="000F7123">
      <w:pPr>
        <w:autoSpaceDE w:val="0"/>
        <w:autoSpaceDN w:val="0"/>
        <w:adjustRightInd w:val="0"/>
        <w:spacing w:line="360" w:lineRule="auto"/>
        <w:ind w:left="4248" w:firstLine="708"/>
      </w:pPr>
    </w:p>
    <w:p w:rsidR="00FC0155" w:rsidRDefault="00571CDB" w:rsidP="004E2863">
      <w:pPr>
        <w:pStyle w:val="Heading1"/>
      </w:pPr>
      <w:bookmarkStart w:id="28" w:name="_Toc396942135"/>
      <w:r>
        <w:lastRenderedPageBreak/>
        <w:t>5</w:t>
      </w:r>
      <w:r w:rsidR="00FC0155">
        <w:t>. Dijagrami</w:t>
      </w:r>
      <w:bookmarkEnd w:id="28"/>
    </w:p>
    <w:p w:rsidR="004E2863" w:rsidRDefault="000B3494" w:rsidP="004E2863">
      <w:pPr>
        <w:pStyle w:val="Tekst"/>
        <w:ind w:firstLine="708"/>
      </w:pPr>
      <w:r>
        <w:t>U ovom poglavlju navedeni su dijagrami pomoću kojih smo si olakšali definiranje dizajna sustava. To su dijagram slučajeva korištenja, dijagrami aktivnosti, dijagrami slijeda, dijagram klasa te ERA model.</w:t>
      </w:r>
    </w:p>
    <w:p w:rsidR="004E2863" w:rsidRDefault="004E2863" w:rsidP="004E2863">
      <w:pPr>
        <w:pStyle w:val="Tekst"/>
        <w:ind w:firstLine="708"/>
      </w:pPr>
    </w:p>
    <w:p w:rsidR="004E2863" w:rsidRDefault="00571CDB" w:rsidP="004E2863">
      <w:pPr>
        <w:pStyle w:val="Heading2"/>
        <w:spacing w:line="360" w:lineRule="auto"/>
      </w:pPr>
      <w:bookmarkStart w:id="29" w:name="_Toc396942136"/>
      <w:r>
        <w:t>5</w:t>
      </w:r>
      <w:r w:rsidR="004E2863">
        <w:t>.1. Dijagram slučajeva korištenja</w:t>
      </w:r>
      <w:bookmarkEnd w:id="29"/>
    </w:p>
    <w:p w:rsidR="004E2863" w:rsidRDefault="004E2863" w:rsidP="004E2863">
      <w:pPr>
        <w:spacing w:line="360" w:lineRule="auto"/>
        <w:ind w:firstLine="708"/>
        <w:jc w:val="both"/>
        <w:rPr>
          <w:noProof/>
        </w:rPr>
      </w:pPr>
      <w:r>
        <w:rPr>
          <w:noProof/>
        </w:rPr>
        <w:t>Uzevši u obzir funkcionalnosti i korisničke zahtjeve složili smo dijagram slučajeva korištenja. Dotični, dijagram sadrži:</w:t>
      </w:r>
    </w:p>
    <w:p w:rsidR="004E2863" w:rsidRDefault="004E2863" w:rsidP="004E2863">
      <w:pPr>
        <w:pStyle w:val="ListParagraph"/>
        <w:numPr>
          <w:ilvl w:val="0"/>
          <w:numId w:val="36"/>
        </w:numPr>
        <w:spacing w:line="360" w:lineRule="auto"/>
        <w:jc w:val="both"/>
        <w:rPr>
          <w:noProof/>
        </w:rPr>
      </w:pPr>
      <w:r>
        <w:rPr>
          <w:noProof/>
        </w:rPr>
        <w:t>Prijava u sustav</w:t>
      </w:r>
    </w:p>
    <w:p w:rsidR="004E2863" w:rsidRDefault="004E2863" w:rsidP="004E2863">
      <w:pPr>
        <w:pStyle w:val="ListParagraph"/>
        <w:numPr>
          <w:ilvl w:val="0"/>
          <w:numId w:val="36"/>
        </w:numPr>
        <w:spacing w:line="360" w:lineRule="auto"/>
        <w:jc w:val="both"/>
        <w:rPr>
          <w:noProof/>
        </w:rPr>
      </w:pPr>
      <w:r>
        <w:rPr>
          <w:noProof/>
        </w:rPr>
        <w:t>Unos filmova</w:t>
      </w:r>
    </w:p>
    <w:p w:rsidR="004E2863" w:rsidRDefault="004E2863" w:rsidP="004E2863">
      <w:pPr>
        <w:pStyle w:val="ListParagraph"/>
        <w:numPr>
          <w:ilvl w:val="0"/>
          <w:numId w:val="36"/>
        </w:numPr>
        <w:spacing w:line="360" w:lineRule="auto"/>
        <w:jc w:val="both"/>
        <w:rPr>
          <w:noProof/>
        </w:rPr>
      </w:pPr>
      <w:r>
        <w:rPr>
          <w:noProof/>
        </w:rPr>
        <w:t>Unos članova</w:t>
      </w:r>
    </w:p>
    <w:p w:rsidR="004E2863" w:rsidRDefault="004E2863" w:rsidP="004E2863">
      <w:pPr>
        <w:pStyle w:val="ListParagraph"/>
        <w:numPr>
          <w:ilvl w:val="0"/>
          <w:numId w:val="36"/>
        </w:numPr>
        <w:spacing w:line="360" w:lineRule="auto"/>
        <w:jc w:val="both"/>
        <w:rPr>
          <w:noProof/>
        </w:rPr>
      </w:pPr>
      <w:r>
        <w:rPr>
          <w:noProof/>
        </w:rPr>
        <w:t>Posudbu filma</w:t>
      </w:r>
    </w:p>
    <w:p w:rsidR="004E2863" w:rsidRDefault="004E2863" w:rsidP="004E2863">
      <w:pPr>
        <w:pStyle w:val="ListParagraph"/>
        <w:numPr>
          <w:ilvl w:val="0"/>
          <w:numId w:val="36"/>
        </w:numPr>
        <w:spacing w:line="360" w:lineRule="auto"/>
        <w:jc w:val="both"/>
        <w:rPr>
          <w:noProof/>
        </w:rPr>
      </w:pPr>
      <w:r>
        <w:rPr>
          <w:noProof/>
        </w:rPr>
        <w:t>Vraćanje filma</w:t>
      </w:r>
    </w:p>
    <w:p w:rsidR="004E2863" w:rsidRDefault="004E2863" w:rsidP="004E2863">
      <w:pPr>
        <w:pStyle w:val="ListParagraph"/>
        <w:numPr>
          <w:ilvl w:val="0"/>
          <w:numId w:val="36"/>
        </w:numPr>
        <w:spacing w:line="360" w:lineRule="auto"/>
        <w:jc w:val="both"/>
        <w:rPr>
          <w:noProof/>
        </w:rPr>
      </w:pPr>
      <w:r>
        <w:rPr>
          <w:noProof/>
        </w:rPr>
        <w:t>Pregled članova</w:t>
      </w:r>
    </w:p>
    <w:p w:rsidR="004E2863" w:rsidRDefault="004E2863" w:rsidP="004E2863">
      <w:pPr>
        <w:pStyle w:val="ListParagraph"/>
        <w:numPr>
          <w:ilvl w:val="1"/>
          <w:numId w:val="37"/>
        </w:numPr>
        <w:spacing w:line="360" w:lineRule="auto"/>
        <w:jc w:val="both"/>
        <w:rPr>
          <w:noProof/>
        </w:rPr>
      </w:pPr>
      <w:r>
        <w:rPr>
          <w:noProof/>
        </w:rPr>
        <w:t>Ažuriranje članova i/ili članarine</w:t>
      </w:r>
    </w:p>
    <w:p w:rsidR="004E2863" w:rsidRDefault="004E2863" w:rsidP="004E2863">
      <w:pPr>
        <w:pStyle w:val="ListParagraph"/>
        <w:numPr>
          <w:ilvl w:val="1"/>
          <w:numId w:val="37"/>
        </w:numPr>
        <w:spacing w:line="360" w:lineRule="auto"/>
        <w:jc w:val="both"/>
        <w:rPr>
          <w:noProof/>
        </w:rPr>
      </w:pPr>
      <w:r>
        <w:rPr>
          <w:noProof/>
        </w:rPr>
        <w:t>Obaviještavanje o isteku članarine</w:t>
      </w:r>
    </w:p>
    <w:p w:rsidR="004E2863" w:rsidRDefault="004E2863" w:rsidP="004E2863">
      <w:pPr>
        <w:pStyle w:val="ListParagraph"/>
        <w:numPr>
          <w:ilvl w:val="1"/>
          <w:numId w:val="37"/>
        </w:numPr>
        <w:spacing w:line="360" w:lineRule="auto"/>
        <w:jc w:val="both"/>
        <w:rPr>
          <w:noProof/>
        </w:rPr>
      </w:pPr>
      <w:r>
        <w:rPr>
          <w:noProof/>
        </w:rPr>
        <w:t>Ispis računa za članarinu</w:t>
      </w:r>
    </w:p>
    <w:p w:rsidR="004E2863" w:rsidRDefault="004E2863" w:rsidP="004E2863">
      <w:pPr>
        <w:pStyle w:val="ListParagraph"/>
        <w:numPr>
          <w:ilvl w:val="0"/>
          <w:numId w:val="36"/>
        </w:numPr>
        <w:spacing w:line="360" w:lineRule="auto"/>
        <w:jc w:val="both"/>
        <w:rPr>
          <w:noProof/>
        </w:rPr>
      </w:pPr>
      <w:r>
        <w:rPr>
          <w:noProof/>
        </w:rPr>
        <w:t>Pregled filmova</w:t>
      </w:r>
    </w:p>
    <w:p w:rsidR="004E2863" w:rsidRDefault="004E2863" w:rsidP="004E2863">
      <w:pPr>
        <w:pStyle w:val="ListParagraph"/>
        <w:numPr>
          <w:ilvl w:val="1"/>
          <w:numId w:val="38"/>
        </w:numPr>
        <w:spacing w:line="360" w:lineRule="auto"/>
        <w:jc w:val="both"/>
        <w:rPr>
          <w:noProof/>
        </w:rPr>
      </w:pPr>
      <w:r>
        <w:rPr>
          <w:noProof/>
        </w:rPr>
        <w:t>Ažuriranje filmova</w:t>
      </w:r>
    </w:p>
    <w:p w:rsidR="004E2863" w:rsidRDefault="004E2863" w:rsidP="004E2863">
      <w:pPr>
        <w:pStyle w:val="ListParagraph"/>
        <w:numPr>
          <w:ilvl w:val="1"/>
          <w:numId w:val="38"/>
        </w:numPr>
        <w:spacing w:line="360" w:lineRule="auto"/>
        <w:jc w:val="both"/>
        <w:rPr>
          <w:noProof/>
        </w:rPr>
      </w:pPr>
      <w:r>
        <w:rPr>
          <w:noProof/>
        </w:rPr>
        <w:t>Pregled svih posuđenih filmova</w:t>
      </w:r>
    </w:p>
    <w:p w:rsidR="004E2863" w:rsidRDefault="004E2863" w:rsidP="004E2863">
      <w:pPr>
        <w:pStyle w:val="ListParagraph"/>
        <w:numPr>
          <w:ilvl w:val="1"/>
          <w:numId w:val="38"/>
        </w:numPr>
        <w:spacing w:line="360" w:lineRule="auto"/>
        <w:jc w:val="both"/>
        <w:rPr>
          <w:noProof/>
        </w:rPr>
      </w:pPr>
      <w:r>
        <w:rPr>
          <w:noProof/>
        </w:rPr>
        <w:t>Pregled posuđenih filmova za pojedinog člana</w:t>
      </w:r>
    </w:p>
    <w:p w:rsidR="00B43A83" w:rsidRDefault="00B43A83" w:rsidP="00B43A83">
      <w:pPr>
        <w:spacing w:line="360" w:lineRule="auto"/>
        <w:ind w:left="1788"/>
        <w:jc w:val="both"/>
        <w:rPr>
          <w:noProof/>
        </w:rPr>
      </w:pPr>
    </w:p>
    <w:p w:rsidR="00B43A83" w:rsidRDefault="00B43A83" w:rsidP="00B43A83">
      <w:pPr>
        <w:spacing w:line="360" w:lineRule="auto"/>
        <w:ind w:firstLine="708"/>
        <w:jc w:val="both"/>
        <w:rPr>
          <w:noProof/>
        </w:rPr>
      </w:pPr>
      <w:r>
        <w:rPr>
          <w:noProof/>
        </w:rPr>
        <w:t xml:space="preserve">Kako se radi o aplikacija koju mogu koristiti samo autorizirane osobe na početku samog dijagrama slučajeva korištenja a tako i same aplikacije se nalazi prijava u sustav. Nakon uspješne prijave odnosno pristupa aplikaciji zaposlenicima se na raspologanje otvaraju sve mogućnosti aplikacije. Što će reći da svi zaposlenici imaju jednaka prava unutar same aplikacije (prava pristupa se dodjeljuju direktno u bazi podataka). Neke osnovne funkcionalnosti aplikacije koje možda i ne treba dodatno pojašanjavati su svakako klasični unos podataka u vidu filmova, članova (ujedno i članarina). Zatim imao opciju posudbe filma gdje zaposlenik može pokrenuti proces posudbe filma nekome članu, suprotno navedenom je vraćanje filma gdje se unose podaci o vraćenim filmovima u videoteku od članova iste. Nadalje, imamo pregled članova, između ostalog tu su i informacije o članarini. Ova </w:t>
      </w:r>
      <w:r>
        <w:rPr>
          <w:noProof/>
        </w:rPr>
        <w:lastRenderedPageBreak/>
        <w:t>mogućnost na dijagramu ima nekoliko prošitenja, to su: Ispis računa za članarinu (prilikom produženja ili učlanjenja) i ažuriranje podataka o članu (promjena adrese, broja telefona i sl.) i/ili članarini (eventualno produženje). Prilikom isteka članarine članovima na email automatski se generira od strane sustava jedna poruka koja ih informira o stanju članarine. Posljenja mogućnost je pregled filmova s tri proširenja: ažuriranje filmova (najčešće promjena broja filmova u skladištu i sl.), pregled svih posuđenih filmova i pregled posuđenih filmova nekoga člana.</w:t>
      </w:r>
    </w:p>
    <w:p w:rsidR="00B43A83" w:rsidRDefault="00B43A83" w:rsidP="00B43A83">
      <w:pPr>
        <w:spacing w:line="360" w:lineRule="auto"/>
        <w:jc w:val="both"/>
        <w:rPr>
          <w:noProof/>
        </w:rPr>
      </w:pPr>
    </w:p>
    <w:p w:rsidR="00681E27" w:rsidRDefault="00681E27" w:rsidP="000B3494">
      <w:pPr>
        <w:pStyle w:val="Tekst"/>
        <w:ind w:firstLine="708"/>
        <w:sectPr w:rsidR="00681E27" w:rsidSect="00ED40C0">
          <w:pgSz w:w="11906" w:h="16838" w:code="9"/>
          <w:pgMar w:top="1418" w:right="1418" w:bottom="1418" w:left="1418" w:header="709" w:footer="709" w:gutter="0"/>
          <w:cols w:space="708"/>
          <w:docGrid w:linePitch="360"/>
        </w:sectPr>
      </w:pPr>
    </w:p>
    <w:p w:rsidR="00681E27" w:rsidRDefault="00681E27" w:rsidP="000B3494">
      <w:pPr>
        <w:pStyle w:val="Tekst"/>
        <w:ind w:firstLine="708"/>
      </w:pPr>
      <w:r w:rsidRPr="00681E27">
        <w:rPr>
          <w:noProof/>
          <w:lang w:val="hr-BA" w:eastAsia="hr-BA"/>
        </w:rPr>
        <w:lastRenderedPageBreak/>
        <w:drawing>
          <wp:inline distT="0" distB="0" distL="0" distR="0">
            <wp:extent cx="7984919" cy="4762005"/>
            <wp:effectExtent l="19050" t="0" r="0" b="0"/>
            <wp:docPr id="6"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7978293" cy="4758053"/>
                    </a:xfrm>
                    <a:prstGeom prst="rect">
                      <a:avLst/>
                    </a:prstGeom>
                    <a:noFill/>
                    <a:ln w="9525">
                      <a:noFill/>
                      <a:miter lim="800000"/>
                      <a:headEnd/>
                      <a:tailEnd/>
                    </a:ln>
                  </pic:spPr>
                </pic:pic>
              </a:graphicData>
            </a:graphic>
          </wp:inline>
        </w:drawing>
      </w:r>
    </w:p>
    <w:p w:rsidR="00681E27" w:rsidRDefault="00681E27" w:rsidP="00681E27">
      <w:pPr>
        <w:pStyle w:val="Caption"/>
        <w:jc w:val="center"/>
      </w:pPr>
      <w:r>
        <w:t xml:space="preserve">Slika </w:t>
      </w:r>
      <w:fldSimple w:instr=" SEQ Slika \* ARABIC ">
        <w:r w:rsidR="00201ACA">
          <w:rPr>
            <w:noProof/>
          </w:rPr>
          <w:t>16</w:t>
        </w:r>
      </w:fldSimple>
      <w:r>
        <w:t xml:space="preserve"> Use case dijagram</w:t>
      </w:r>
    </w:p>
    <w:p w:rsidR="00B21085" w:rsidRDefault="00B21085" w:rsidP="0058629B">
      <w:pPr>
        <w:pStyle w:val="Caption"/>
        <w:rPr>
          <w:sz w:val="24"/>
          <w:szCs w:val="24"/>
        </w:rPr>
        <w:sectPr w:rsidR="00B21085" w:rsidSect="00681E27">
          <w:pgSz w:w="16838" w:h="11906" w:orient="landscape" w:code="9"/>
          <w:pgMar w:top="1418" w:right="1418" w:bottom="1418" w:left="1418" w:header="709" w:footer="709" w:gutter="0"/>
          <w:cols w:space="708"/>
          <w:docGrid w:linePitch="360"/>
        </w:sectPr>
      </w:pPr>
    </w:p>
    <w:p w:rsidR="00FC0155" w:rsidRDefault="00571CDB" w:rsidP="00B21085">
      <w:pPr>
        <w:pStyle w:val="Heading2"/>
        <w:spacing w:line="360" w:lineRule="auto"/>
      </w:pPr>
      <w:bookmarkStart w:id="30" w:name="_Toc396942137"/>
      <w:r>
        <w:lastRenderedPageBreak/>
        <w:t>5</w:t>
      </w:r>
      <w:r w:rsidR="00B21085">
        <w:t>.2. Dijagrami slijeda</w:t>
      </w:r>
      <w:bookmarkEnd w:id="30"/>
    </w:p>
    <w:p w:rsidR="00B21085" w:rsidRDefault="00B21085" w:rsidP="00B21085">
      <w:pPr>
        <w:spacing w:line="360" w:lineRule="auto"/>
      </w:pPr>
    </w:p>
    <w:p w:rsidR="00B21085" w:rsidRDefault="00B21085" w:rsidP="00B21085">
      <w:pPr>
        <w:spacing w:line="360" w:lineRule="auto"/>
        <w:ind w:firstLine="708"/>
        <w:jc w:val="both"/>
      </w:pPr>
      <w:r>
        <w:t>U nastavku rada ćemo pokazati nekoliko dijagrama slijeda koji u općenitom smislu pokazuju kako pojedini objekt za vrijeme svog „života“ komunicira s ostalim objektima koristeći slijed poruka koje razmjenjuju. Dotične p</w:t>
      </w:r>
      <w:r w:rsidRPr="00652D1C">
        <w:t xml:space="preserve">oruke koje razmjenjuju objekti su prikazane vremenskim slijedom, </w:t>
      </w:r>
      <w:r>
        <w:t xml:space="preserve">i to </w:t>
      </w:r>
      <w:r w:rsidRPr="00652D1C">
        <w:t>odozgo prema dolje.</w:t>
      </w:r>
      <w:r>
        <w:t xml:space="preserve"> Mi smo izdvojili nekoliko dijagrama slijeda iz naših korisničkih slučajeva te ih prezentirali u nastavku rada. Kako ima dosta sličnih (gotovo istih) dijagrama nismo ih sve izdvajali, nego smo tek na njih nekoliko prikazali razmjenu poruka odnosno komunikaciju između zaposlenika, aplikacije i pojedinog modula ukoliko postoji komunikacija i s njim. </w:t>
      </w:r>
    </w:p>
    <w:p w:rsidR="00093F96" w:rsidRDefault="00093F96" w:rsidP="00B21085">
      <w:pPr>
        <w:spacing w:line="360" w:lineRule="auto"/>
        <w:ind w:firstLine="708"/>
        <w:jc w:val="both"/>
        <w:sectPr w:rsidR="00093F96" w:rsidSect="00B21085">
          <w:pgSz w:w="11906" w:h="16838" w:code="9"/>
          <w:pgMar w:top="1418" w:right="1418" w:bottom="1418" w:left="1418" w:header="709" w:footer="709" w:gutter="0"/>
          <w:cols w:space="708"/>
          <w:docGrid w:linePitch="360"/>
        </w:sectPr>
      </w:pPr>
    </w:p>
    <w:p w:rsidR="00093F96" w:rsidRDefault="00093F96" w:rsidP="00093F96">
      <w:pPr>
        <w:spacing w:line="360" w:lineRule="auto"/>
        <w:jc w:val="both"/>
      </w:pPr>
      <w:r w:rsidRPr="00093F96">
        <w:rPr>
          <w:noProof/>
          <w:lang w:val="hr-BA" w:eastAsia="hr-BA"/>
        </w:rPr>
        <w:lastRenderedPageBreak/>
        <w:drawing>
          <wp:inline distT="0" distB="0" distL="0" distR="0">
            <wp:extent cx="8970570" cy="5210972"/>
            <wp:effectExtent l="19050" t="0" r="1980" b="0"/>
            <wp:docPr id="24"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t="3382" b="5314"/>
                    <a:stretch>
                      <a:fillRect/>
                    </a:stretch>
                  </pic:blipFill>
                  <pic:spPr bwMode="auto">
                    <a:xfrm>
                      <a:off x="0" y="0"/>
                      <a:ext cx="8969198" cy="5210175"/>
                    </a:xfrm>
                    <a:prstGeom prst="rect">
                      <a:avLst/>
                    </a:prstGeom>
                    <a:noFill/>
                    <a:ln w="9525">
                      <a:noFill/>
                      <a:miter lim="800000"/>
                      <a:headEnd/>
                      <a:tailEnd/>
                    </a:ln>
                  </pic:spPr>
                </pic:pic>
              </a:graphicData>
            </a:graphic>
          </wp:inline>
        </w:drawing>
      </w:r>
    </w:p>
    <w:p w:rsidR="00093F96" w:rsidRDefault="00093F96" w:rsidP="00093F96">
      <w:pPr>
        <w:pStyle w:val="Caption"/>
        <w:jc w:val="center"/>
      </w:pPr>
      <w:r>
        <w:t xml:space="preserve">Slika </w:t>
      </w:r>
      <w:fldSimple w:instr=" SEQ Slika \* ARABIC ">
        <w:r w:rsidR="00201ACA">
          <w:rPr>
            <w:noProof/>
          </w:rPr>
          <w:t>17</w:t>
        </w:r>
      </w:fldSimple>
      <w:r>
        <w:t xml:space="preserve"> Dijagram slijeda – Pregled članova</w:t>
      </w:r>
    </w:p>
    <w:p w:rsidR="00B21085" w:rsidRDefault="00207234" w:rsidP="00207234">
      <w:pPr>
        <w:spacing w:line="360" w:lineRule="auto"/>
        <w:jc w:val="both"/>
      </w:pPr>
      <w:r w:rsidRPr="00207234">
        <w:rPr>
          <w:noProof/>
          <w:lang w:val="hr-BA" w:eastAsia="hr-BA"/>
        </w:rPr>
        <w:lastRenderedPageBreak/>
        <w:drawing>
          <wp:inline distT="0" distB="0" distL="0" distR="0">
            <wp:extent cx="8911194" cy="5189517"/>
            <wp:effectExtent l="19050" t="0" r="4206" b="0"/>
            <wp:docPr id="25"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b="3636"/>
                    <a:stretch>
                      <a:fillRect/>
                    </a:stretch>
                  </pic:blipFill>
                  <pic:spPr bwMode="auto">
                    <a:xfrm>
                      <a:off x="0" y="0"/>
                      <a:ext cx="8923139" cy="5196473"/>
                    </a:xfrm>
                    <a:prstGeom prst="rect">
                      <a:avLst/>
                    </a:prstGeom>
                    <a:noFill/>
                    <a:ln w="9525">
                      <a:noFill/>
                      <a:miter lim="800000"/>
                      <a:headEnd/>
                      <a:tailEnd/>
                    </a:ln>
                  </pic:spPr>
                </pic:pic>
              </a:graphicData>
            </a:graphic>
          </wp:inline>
        </w:drawing>
      </w:r>
    </w:p>
    <w:p w:rsidR="00802060" w:rsidRDefault="00207234" w:rsidP="00207234">
      <w:pPr>
        <w:pStyle w:val="Caption"/>
        <w:jc w:val="center"/>
        <w:sectPr w:rsidR="00802060" w:rsidSect="00093F96">
          <w:pgSz w:w="16838" w:h="11906" w:orient="landscape" w:code="9"/>
          <w:pgMar w:top="1418" w:right="1418" w:bottom="1418" w:left="1418" w:header="709" w:footer="709" w:gutter="0"/>
          <w:cols w:space="708"/>
          <w:docGrid w:linePitch="360"/>
        </w:sectPr>
      </w:pPr>
      <w:r>
        <w:t xml:space="preserve">Slika </w:t>
      </w:r>
      <w:fldSimple w:instr=" SEQ Slika \* ARABIC ">
        <w:r w:rsidR="00201ACA">
          <w:rPr>
            <w:noProof/>
          </w:rPr>
          <w:t>18</w:t>
        </w:r>
      </w:fldSimple>
      <w:r>
        <w:t xml:space="preserve"> Dijagram slijeda – Pregled posuđenih filmova</w:t>
      </w:r>
      <w:r w:rsidR="007D6644">
        <w:t xml:space="preserve"> pojedinog člana</w:t>
      </w:r>
    </w:p>
    <w:p w:rsidR="00207234" w:rsidRDefault="00802060" w:rsidP="00207234">
      <w:pPr>
        <w:pStyle w:val="Caption"/>
        <w:jc w:val="center"/>
      </w:pPr>
      <w:r w:rsidRPr="00802060">
        <w:rPr>
          <w:noProof/>
          <w:lang w:val="hr-BA" w:eastAsia="hr-BA"/>
        </w:rPr>
        <w:lastRenderedPageBreak/>
        <w:drawing>
          <wp:inline distT="0" distB="0" distL="0" distR="0">
            <wp:extent cx="6156119" cy="5140644"/>
            <wp:effectExtent l="19050" t="0" r="0" b="0"/>
            <wp:docPr id="27"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6159540" cy="5143500"/>
                    </a:xfrm>
                    <a:prstGeom prst="rect">
                      <a:avLst/>
                    </a:prstGeom>
                    <a:noFill/>
                    <a:ln w="9525">
                      <a:noFill/>
                      <a:miter lim="800000"/>
                      <a:headEnd/>
                      <a:tailEnd/>
                    </a:ln>
                  </pic:spPr>
                </pic:pic>
              </a:graphicData>
            </a:graphic>
          </wp:inline>
        </w:drawing>
      </w:r>
    </w:p>
    <w:p w:rsidR="008C4C5F" w:rsidRDefault="00802060" w:rsidP="00802060">
      <w:pPr>
        <w:pStyle w:val="Caption"/>
        <w:jc w:val="center"/>
        <w:sectPr w:rsidR="008C4C5F" w:rsidSect="00802060">
          <w:pgSz w:w="16838" w:h="11906" w:orient="landscape" w:code="9"/>
          <w:pgMar w:top="1418" w:right="1418" w:bottom="1418" w:left="1418" w:header="709" w:footer="709" w:gutter="0"/>
          <w:cols w:space="708"/>
          <w:docGrid w:linePitch="360"/>
        </w:sectPr>
      </w:pPr>
      <w:r>
        <w:t xml:space="preserve">Slika </w:t>
      </w:r>
      <w:fldSimple w:instr=" SEQ Slika \* ARABIC ">
        <w:r w:rsidR="00201ACA">
          <w:rPr>
            <w:noProof/>
          </w:rPr>
          <w:t>19</w:t>
        </w:r>
      </w:fldSimple>
      <w:r>
        <w:t xml:space="preserve"> Dijagram slijeda – Obavještavanje o isteku članarine</w:t>
      </w:r>
    </w:p>
    <w:p w:rsidR="00802060" w:rsidRDefault="00571CDB" w:rsidP="008C4C5F">
      <w:pPr>
        <w:pStyle w:val="Heading2"/>
        <w:spacing w:line="360" w:lineRule="auto"/>
      </w:pPr>
      <w:bookmarkStart w:id="31" w:name="_Toc396942138"/>
      <w:r>
        <w:lastRenderedPageBreak/>
        <w:t>5</w:t>
      </w:r>
      <w:r w:rsidR="008C4C5F">
        <w:t>.3. Dijagram aktivnosti</w:t>
      </w:r>
      <w:bookmarkEnd w:id="31"/>
    </w:p>
    <w:p w:rsidR="008C4C5F" w:rsidRDefault="008C4C5F" w:rsidP="008C4C5F">
      <w:pPr>
        <w:spacing w:line="360" w:lineRule="auto"/>
        <w:ind w:firstLine="708"/>
        <w:jc w:val="both"/>
      </w:pPr>
      <w:r w:rsidRPr="00C7277A">
        <w:rPr>
          <w:noProof/>
        </w:rPr>
        <w:t xml:space="preserve">Dijagram aktivnosti prikazuje mehanizme za određivanje redoslijeda kontrolnih i objektnih tokova među akcijama. Svaka aktivnost prikazuje ponašanje. </w:t>
      </w:r>
      <w:r>
        <w:rPr>
          <w:noProof/>
        </w:rPr>
        <w:t xml:space="preserve">Dobro je ukazati na to da je </w:t>
      </w:r>
      <w:r w:rsidRPr="00A23937">
        <w:rPr>
          <w:noProof/>
        </w:rPr>
        <w:t xml:space="preserve">koristan za analiziranje slučajeva korištenja opisujući njegovu unutarnju logiku. To obuhvaća početak slučaja korištenja, opis što slučaj korištenja radi (slijed aktivnosti od početne do završne točke, paralelno odvijanje aktivnosti točke u kojima se donose odluke i u kojima se tijek posla grana) te završetak slučaja korištenja. </w:t>
      </w:r>
      <w:r>
        <w:t>U nastavku rada se nalaze neki</w:t>
      </w:r>
      <w:r w:rsidR="00DB40A2">
        <w:t xml:space="preserve"> dijagrami </w:t>
      </w:r>
      <w:r>
        <w:t>aktivnosti.</w:t>
      </w:r>
    </w:p>
    <w:p w:rsidR="00DB40A2" w:rsidRDefault="00DB40A2" w:rsidP="008C4C5F">
      <w:pPr>
        <w:spacing w:line="360" w:lineRule="auto"/>
        <w:ind w:firstLine="708"/>
        <w:jc w:val="both"/>
        <w:sectPr w:rsidR="00DB40A2" w:rsidSect="008C4C5F">
          <w:pgSz w:w="11906" w:h="16838" w:code="9"/>
          <w:pgMar w:top="1418" w:right="1418" w:bottom="1418" w:left="1418" w:header="709" w:footer="709" w:gutter="0"/>
          <w:cols w:space="708"/>
          <w:docGrid w:linePitch="360"/>
        </w:sectPr>
      </w:pPr>
    </w:p>
    <w:p w:rsidR="008C4C5F" w:rsidRDefault="008C4C5F" w:rsidP="008C4C5F">
      <w:pPr>
        <w:spacing w:line="360" w:lineRule="auto"/>
        <w:jc w:val="both"/>
      </w:pPr>
      <w:r w:rsidRPr="008C4C5F">
        <w:rPr>
          <w:noProof/>
          <w:lang w:val="hr-BA" w:eastAsia="hr-BA"/>
        </w:rPr>
        <w:lastRenderedPageBreak/>
        <w:drawing>
          <wp:inline distT="0" distB="0" distL="0" distR="0">
            <wp:extent cx="9158671" cy="4773880"/>
            <wp:effectExtent l="19050" t="0" r="4379" b="0"/>
            <wp:docPr id="23"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9157517" cy="4773278"/>
                    </a:xfrm>
                    <a:prstGeom prst="rect">
                      <a:avLst/>
                    </a:prstGeom>
                    <a:noFill/>
                    <a:ln w="9525">
                      <a:noFill/>
                      <a:miter lim="800000"/>
                      <a:headEnd/>
                      <a:tailEnd/>
                    </a:ln>
                  </pic:spPr>
                </pic:pic>
              </a:graphicData>
            </a:graphic>
          </wp:inline>
        </w:drawing>
      </w:r>
    </w:p>
    <w:p w:rsidR="008C4C5F" w:rsidRDefault="008C4C5F" w:rsidP="008C4C5F">
      <w:pPr>
        <w:pStyle w:val="Caption"/>
        <w:jc w:val="center"/>
      </w:pPr>
      <w:r>
        <w:t xml:space="preserve">Slika </w:t>
      </w:r>
      <w:fldSimple w:instr=" SEQ Slika \* ARABIC ">
        <w:r w:rsidR="00201ACA">
          <w:rPr>
            <w:noProof/>
          </w:rPr>
          <w:t>20</w:t>
        </w:r>
      </w:fldSimple>
      <w:r>
        <w:t xml:space="preserve"> Dijagram aktivnosti – Prijava u sustav</w:t>
      </w:r>
    </w:p>
    <w:p w:rsidR="007A5DBC" w:rsidRDefault="007A5DBC" w:rsidP="007A5DBC">
      <w:pPr>
        <w:sectPr w:rsidR="007A5DBC" w:rsidSect="008C4C5F">
          <w:pgSz w:w="16838" w:h="11906" w:orient="landscape" w:code="9"/>
          <w:pgMar w:top="1418" w:right="1418" w:bottom="1418" w:left="1418" w:header="709" w:footer="709" w:gutter="0"/>
          <w:cols w:space="708"/>
          <w:docGrid w:linePitch="360"/>
        </w:sectPr>
      </w:pPr>
    </w:p>
    <w:p w:rsidR="007A5DBC" w:rsidRPr="007C68A7" w:rsidRDefault="007A5DBC" w:rsidP="007A5DBC">
      <w:pPr>
        <w:tabs>
          <w:tab w:val="left" w:pos="1719"/>
        </w:tabs>
        <w:spacing w:line="360" w:lineRule="auto"/>
        <w:rPr>
          <w:b/>
        </w:rPr>
      </w:pPr>
      <w:r w:rsidRPr="007C68A7">
        <w:rPr>
          <w:b/>
        </w:rPr>
        <w:lastRenderedPageBreak/>
        <w:t>Opis dijagrama:</w:t>
      </w:r>
    </w:p>
    <w:p w:rsidR="007A5DBC" w:rsidRDefault="007A5DBC" w:rsidP="007A5DBC">
      <w:pPr>
        <w:tabs>
          <w:tab w:val="left" w:pos="1719"/>
        </w:tabs>
        <w:spacing w:line="360" w:lineRule="auto"/>
        <w:jc w:val="both"/>
      </w:pPr>
      <w:r>
        <w:t>Pokretanjem aplikacije od strane zaposlenika inicijalizira se forma za prijavu, koja se potom prijavljuje i traži unos podataka od zaposlenika. Tu su moguća dva scenarija. Prvi je unos korisničkog imena i lozinke, a drugi odustajanje od prijave a samim time i izlaz iz aplikacije. No, vratimo li se na prvi odabir nakon unosa korisničkog imena i lozinke kreće proces autentifikacije odnosno provjere unesenih podataka u bazi podataka. Točnije, uneseni podaci se privremeno pohranjuju dok se pribavljaju podaci iz baze podataka koji se nakon dohvaćanja određenim algoritmom provjeravaju. U slučaju podudaranja aplikacija nam dopušta daljnji rad s aplikacijom prikazavši omogućenu početnu formu (trenutna forma za prijavu u sustav se dealocira), dok u slučaju pogreške imamo informaciju o pogrešci i moramo ponoviti unos.</w:t>
      </w:r>
    </w:p>
    <w:p w:rsidR="004A7E76" w:rsidRDefault="004A7E76" w:rsidP="007A5DBC">
      <w:pPr>
        <w:rPr>
          <w:b/>
        </w:rPr>
        <w:sectPr w:rsidR="004A7E76" w:rsidSect="007A5DBC">
          <w:pgSz w:w="11906" w:h="16838" w:code="9"/>
          <w:pgMar w:top="1418" w:right="1418" w:bottom="1418" w:left="1418" w:header="709" w:footer="709" w:gutter="0"/>
          <w:cols w:space="708"/>
          <w:docGrid w:linePitch="360"/>
        </w:sectPr>
      </w:pPr>
    </w:p>
    <w:p w:rsidR="007A5DBC" w:rsidRDefault="004A7E76" w:rsidP="007A5DBC">
      <w:pPr>
        <w:rPr>
          <w:b/>
        </w:rPr>
      </w:pPr>
      <w:r w:rsidRPr="004A7E76">
        <w:rPr>
          <w:b/>
          <w:noProof/>
          <w:lang w:val="hr-BA" w:eastAsia="hr-BA"/>
        </w:rPr>
        <w:lastRenderedPageBreak/>
        <w:drawing>
          <wp:inline distT="0" distB="0" distL="0" distR="0">
            <wp:extent cx="8891270" cy="3153640"/>
            <wp:effectExtent l="19050" t="0" r="5080" b="0"/>
            <wp:docPr id="28"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8891270" cy="3153640"/>
                    </a:xfrm>
                    <a:prstGeom prst="rect">
                      <a:avLst/>
                    </a:prstGeom>
                    <a:noFill/>
                    <a:ln w="9525">
                      <a:noFill/>
                      <a:miter lim="800000"/>
                      <a:headEnd/>
                      <a:tailEnd/>
                    </a:ln>
                  </pic:spPr>
                </pic:pic>
              </a:graphicData>
            </a:graphic>
          </wp:inline>
        </w:drawing>
      </w:r>
    </w:p>
    <w:p w:rsidR="004A7E76" w:rsidRDefault="004A7E76" w:rsidP="004A7E76">
      <w:pPr>
        <w:pStyle w:val="Caption"/>
        <w:jc w:val="center"/>
      </w:pPr>
      <w:r>
        <w:t xml:space="preserve">Slika </w:t>
      </w:r>
      <w:fldSimple w:instr=" SEQ Slika \* ARABIC ">
        <w:r w:rsidR="00201ACA">
          <w:rPr>
            <w:noProof/>
          </w:rPr>
          <w:t>21</w:t>
        </w:r>
      </w:fldSimple>
      <w:r>
        <w:t xml:space="preserve"> Dijagram aktivnosti – Obavještavanje o isteku članarine</w:t>
      </w:r>
    </w:p>
    <w:p w:rsidR="004A7E76" w:rsidRDefault="004A7E76" w:rsidP="004A7E76">
      <w:pPr>
        <w:tabs>
          <w:tab w:val="left" w:pos="1719"/>
        </w:tabs>
        <w:spacing w:line="360" w:lineRule="auto"/>
        <w:rPr>
          <w:b/>
        </w:rPr>
      </w:pPr>
    </w:p>
    <w:p w:rsidR="004A7E76" w:rsidRDefault="004A7E76" w:rsidP="004A7E76">
      <w:pPr>
        <w:tabs>
          <w:tab w:val="left" w:pos="1719"/>
        </w:tabs>
        <w:spacing w:line="360" w:lineRule="auto"/>
        <w:rPr>
          <w:b/>
        </w:rPr>
      </w:pPr>
      <w:r w:rsidRPr="007C68A7">
        <w:rPr>
          <w:b/>
        </w:rPr>
        <w:t>Opis dijagrama:</w:t>
      </w:r>
    </w:p>
    <w:p w:rsidR="004A7E76" w:rsidRDefault="004A7E76" w:rsidP="004A7E76">
      <w:pPr>
        <w:tabs>
          <w:tab w:val="left" w:pos="1719"/>
        </w:tabs>
        <w:spacing w:line="360" w:lineRule="auto"/>
        <w:jc w:val="both"/>
      </w:pPr>
      <w:r>
        <w:t>Pokretanjem aplikacije, ili djelovanjem nekakvog timera aktivira se automatski funkcija koja provjerava istek članarine članovima. Sve se to odvija daleko od očiju zaposlenika odnosno aplikacija sama to radi bez znanja zaposlenika. Šalje se zahtjev modulu za pregled članova koji zatim dohvaća članove i filtrira ih na način da se pribave samo članovi kojima ističe članarina te im aplikacija šalje jedan automatski generirani mail kako bi ih informirali o tome.</w:t>
      </w:r>
    </w:p>
    <w:p w:rsidR="00201ACA" w:rsidRDefault="00201ACA" w:rsidP="004A7E76">
      <w:pPr>
        <w:tabs>
          <w:tab w:val="left" w:pos="1719"/>
        </w:tabs>
        <w:spacing w:line="360" w:lineRule="auto"/>
        <w:jc w:val="both"/>
        <w:sectPr w:rsidR="00201ACA" w:rsidSect="004A7E76">
          <w:pgSz w:w="16838" w:h="11906" w:orient="landscape" w:code="9"/>
          <w:pgMar w:top="1418" w:right="1418" w:bottom="1418" w:left="1418" w:header="709" w:footer="709" w:gutter="0"/>
          <w:cols w:space="708"/>
          <w:docGrid w:linePitch="360"/>
        </w:sectPr>
      </w:pPr>
    </w:p>
    <w:p w:rsidR="00201ACA" w:rsidRDefault="00571CDB" w:rsidP="00201ACA">
      <w:pPr>
        <w:pStyle w:val="Heading2"/>
      </w:pPr>
      <w:bookmarkStart w:id="32" w:name="_Toc396942139"/>
      <w:r>
        <w:lastRenderedPageBreak/>
        <w:t>5</w:t>
      </w:r>
      <w:r w:rsidR="00201ACA">
        <w:t>.4. Dijagram klasa</w:t>
      </w:r>
      <w:bookmarkEnd w:id="32"/>
    </w:p>
    <w:p w:rsidR="00201ACA" w:rsidRPr="00201ACA" w:rsidRDefault="00201ACA" w:rsidP="00201ACA"/>
    <w:p w:rsidR="00201ACA" w:rsidRDefault="00201ACA" w:rsidP="00201ACA">
      <w:r w:rsidRPr="00201ACA">
        <w:rPr>
          <w:noProof/>
          <w:lang w:val="hr-BA" w:eastAsia="hr-BA"/>
        </w:rPr>
        <w:drawing>
          <wp:inline distT="0" distB="0" distL="0" distR="0">
            <wp:extent cx="9077448" cy="4868883"/>
            <wp:effectExtent l="19050" t="0" r="9402" b="0"/>
            <wp:docPr id="1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9081277" cy="4870937"/>
                    </a:xfrm>
                    <a:prstGeom prst="rect">
                      <a:avLst/>
                    </a:prstGeom>
                    <a:noFill/>
                    <a:ln w="9525">
                      <a:noFill/>
                      <a:miter lim="800000"/>
                      <a:headEnd/>
                      <a:tailEnd/>
                    </a:ln>
                  </pic:spPr>
                </pic:pic>
              </a:graphicData>
            </a:graphic>
          </wp:inline>
        </w:drawing>
      </w:r>
    </w:p>
    <w:p w:rsidR="00201ACA" w:rsidRDefault="00201ACA" w:rsidP="00201ACA">
      <w:pPr>
        <w:pStyle w:val="Caption"/>
        <w:jc w:val="center"/>
      </w:pPr>
      <w:r>
        <w:t xml:space="preserve">Slika </w:t>
      </w:r>
      <w:fldSimple w:instr=" SEQ Slika \* ARABIC ">
        <w:r>
          <w:rPr>
            <w:noProof/>
          </w:rPr>
          <w:t>22</w:t>
        </w:r>
      </w:fldSimple>
      <w:r>
        <w:t xml:space="preserve"> Dijagram klasa</w:t>
      </w:r>
    </w:p>
    <w:p w:rsidR="00201ACA" w:rsidRDefault="00201ACA" w:rsidP="00201ACA"/>
    <w:p w:rsidR="00201ACA" w:rsidRDefault="00571CDB" w:rsidP="00201ACA">
      <w:pPr>
        <w:pStyle w:val="Heading2"/>
      </w:pPr>
      <w:bookmarkStart w:id="33" w:name="_Toc396942140"/>
      <w:r>
        <w:lastRenderedPageBreak/>
        <w:t>5</w:t>
      </w:r>
      <w:r w:rsidR="00201ACA">
        <w:t>.5. ERA model</w:t>
      </w:r>
      <w:bookmarkEnd w:id="33"/>
    </w:p>
    <w:p w:rsidR="00201ACA" w:rsidRDefault="00201ACA" w:rsidP="00201ACA">
      <w:r w:rsidRPr="00201ACA">
        <w:rPr>
          <w:noProof/>
          <w:lang w:val="hr-BA" w:eastAsia="hr-BA"/>
        </w:rPr>
        <w:drawing>
          <wp:inline distT="0" distB="0" distL="0" distR="0">
            <wp:extent cx="9096754" cy="4393870"/>
            <wp:effectExtent l="19050" t="0" r="9146" b="0"/>
            <wp:docPr id="19" name="Picture 1" descr="C:\Users\Matija\Desktop\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ja\Desktop\era.jpg"/>
                    <pic:cNvPicPr>
                      <a:picLocks noChangeAspect="1" noChangeArrowheads="1"/>
                    </pic:cNvPicPr>
                  </pic:nvPicPr>
                  <pic:blipFill>
                    <a:blip r:embed="rId32" cstate="print"/>
                    <a:stretch>
                      <a:fillRect/>
                    </a:stretch>
                  </pic:blipFill>
                  <pic:spPr bwMode="auto">
                    <a:xfrm>
                      <a:off x="0" y="0"/>
                      <a:ext cx="9108140" cy="4399370"/>
                    </a:xfrm>
                    <a:prstGeom prst="rect">
                      <a:avLst/>
                    </a:prstGeom>
                    <a:noFill/>
                    <a:ln w="9525">
                      <a:noFill/>
                      <a:miter lim="800000"/>
                      <a:headEnd/>
                      <a:tailEnd/>
                    </a:ln>
                  </pic:spPr>
                </pic:pic>
              </a:graphicData>
            </a:graphic>
          </wp:inline>
        </w:drawing>
      </w:r>
    </w:p>
    <w:p w:rsidR="00201ACA" w:rsidRPr="00201ACA" w:rsidRDefault="00201ACA" w:rsidP="00201ACA">
      <w:pPr>
        <w:pStyle w:val="Caption"/>
        <w:jc w:val="center"/>
      </w:pPr>
      <w:r>
        <w:t xml:space="preserve">Slika </w:t>
      </w:r>
      <w:fldSimple w:instr=" SEQ Slika \* ARABIC ">
        <w:r>
          <w:rPr>
            <w:noProof/>
          </w:rPr>
          <w:t>23</w:t>
        </w:r>
      </w:fldSimple>
      <w:r>
        <w:t xml:space="preserve"> ERA model</w:t>
      </w:r>
    </w:p>
    <w:p w:rsidR="004A7E76" w:rsidRPr="004A7E76" w:rsidRDefault="004A7E76" w:rsidP="004A7E76"/>
    <w:p w:rsidR="008C4C5F" w:rsidRPr="008C4C5F" w:rsidRDefault="008C4C5F" w:rsidP="008C4C5F"/>
    <w:p w:rsidR="00B21085" w:rsidRPr="00B21085" w:rsidRDefault="00B21085" w:rsidP="00B21085"/>
    <w:sectPr w:rsidR="00B21085" w:rsidRPr="00B21085" w:rsidSect="00201ACA">
      <w:pgSz w:w="16838" w:h="11906" w:orient="landscape" w:code="9"/>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501F" w:rsidRDefault="0014501F">
      <w:r>
        <w:separator/>
      </w:r>
    </w:p>
  </w:endnote>
  <w:endnote w:type="continuationSeparator" w:id="0">
    <w:p w:rsidR="0014501F" w:rsidRDefault="0014501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EE"/>
    <w:family w:val="swiss"/>
    <w:pitch w:val="variable"/>
    <w:sig w:usb0="00000287" w:usb1="00000000" w:usb2="00000000" w:usb3="00000000" w:csb0="0000009F" w:csb1="00000000"/>
  </w:font>
  <w:font w:name="Albertus Extra Bol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B08" w:rsidRDefault="00551DB9" w:rsidP="00617148">
    <w:pPr>
      <w:pStyle w:val="Footer"/>
      <w:jc w:val="center"/>
    </w:pPr>
    <w:r>
      <w:rPr>
        <w:rStyle w:val="PageNumber"/>
      </w:rPr>
      <w:fldChar w:fldCharType="begin"/>
    </w:r>
    <w:r w:rsidR="00557B08">
      <w:rPr>
        <w:rStyle w:val="PageNumber"/>
      </w:rPr>
      <w:instrText xml:space="preserve"> PAGE </w:instrText>
    </w:r>
    <w:r>
      <w:rPr>
        <w:rStyle w:val="PageNumber"/>
      </w:rPr>
      <w:fldChar w:fldCharType="separate"/>
    </w:r>
    <w:r w:rsidR="00A76D3E">
      <w:rPr>
        <w:rStyle w:val="PageNumber"/>
        <w:noProof/>
      </w:rPr>
      <w:t>14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501F" w:rsidRDefault="0014501F">
      <w:r>
        <w:separator/>
      </w:r>
    </w:p>
  </w:footnote>
  <w:footnote w:type="continuationSeparator" w:id="0">
    <w:p w:rsidR="0014501F" w:rsidRDefault="0014501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B08" w:rsidRDefault="00557B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1">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1B000831"/>
    <w:multiLevelType w:val="hybridMultilevel"/>
    <w:tmpl w:val="CD08632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3">
    <w:nsid w:val="1E9876F1"/>
    <w:multiLevelType w:val="hybridMultilevel"/>
    <w:tmpl w:val="95C6383A"/>
    <w:lvl w:ilvl="0" w:tplc="041A0001">
      <w:start w:val="1"/>
      <w:numFmt w:val="bullet"/>
      <w:lvlText w:val=""/>
      <w:lvlJc w:val="left"/>
      <w:pPr>
        <w:ind w:left="1428" w:hanging="360"/>
      </w:pPr>
      <w:rPr>
        <w:rFonts w:ascii="Symbol" w:hAnsi="Symbol" w:hint="default"/>
      </w:rPr>
    </w:lvl>
    <w:lvl w:ilvl="1" w:tplc="041A0005">
      <w:start w:val="1"/>
      <w:numFmt w:val="bullet"/>
      <w:lvlText w:val=""/>
      <w:lvlJc w:val="left"/>
      <w:pPr>
        <w:ind w:left="2148" w:hanging="360"/>
      </w:pPr>
      <w:rPr>
        <w:rFonts w:ascii="Wingdings" w:hAnsi="Wingdings"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78A241F"/>
    <w:multiLevelType w:val="hybridMultilevel"/>
    <w:tmpl w:val="CB749D6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nsid w:val="31890F50"/>
    <w:multiLevelType w:val="hybridMultilevel"/>
    <w:tmpl w:val="7C183196"/>
    <w:lvl w:ilvl="0" w:tplc="A328C094">
      <w:numFmt w:val="bullet"/>
      <w:lvlText w:val="•"/>
      <w:lvlJc w:val="left"/>
      <w:pPr>
        <w:ind w:left="1413" w:hanging="705"/>
      </w:pPr>
      <w:rPr>
        <w:rFonts w:ascii="Times New Roman" w:eastAsia="Times New Roman" w:hAnsi="Times New Roman" w:cs="Times New Roman"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nsid w:val="34B37E76"/>
    <w:multiLevelType w:val="hybridMultilevel"/>
    <w:tmpl w:val="6C3EE3C4"/>
    <w:lvl w:ilvl="0" w:tplc="041A0001">
      <w:start w:val="1"/>
      <w:numFmt w:val="bullet"/>
      <w:lvlText w:val=""/>
      <w:lvlJc w:val="left"/>
      <w:pPr>
        <w:ind w:left="1413" w:hanging="705"/>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8">
    <w:nsid w:val="36C725D2"/>
    <w:multiLevelType w:val="hybridMultilevel"/>
    <w:tmpl w:val="29D63BDC"/>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9">
    <w:nsid w:val="37975407"/>
    <w:multiLevelType w:val="hybridMultilevel"/>
    <w:tmpl w:val="A2D426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3A016B7A"/>
    <w:multiLevelType w:val="multilevel"/>
    <w:tmpl w:val="AC12DC8C"/>
    <w:numStyleLink w:val="Literatura"/>
  </w:abstractNum>
  <w:abstractNum w:abstractNumId="21">
    <w:nsid w:val="3ED827D1"/>
    <w:multiLevelType w:val="hybridMultilevel"/>
    <w:tmpl w:val="91D8A8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2E10110"/>
    <w:multiLevelType w:val="hybridMultilevel"/>
    <w:tmpl w:val="C38C87E2"/>
    <w:lvl w:ilvl="0" w:tplc="041A0001">
      <w:start w:val="1"/>
      <w:numFmt w:val="bullet"/>
      <w:lvlText w:val=""/>
      <w:lvlJc w:val="left"/>
      <w:pPr>
        <w:ind w:left="1428" w:hanging="360"/>
      </w:pPr>
      <w:rPr>
        <w:rFonts w:ascii="Symbol" w:hAnsi="Symbol" w:hint="default"/>
      </w:rPr>
    </w:lvl>
    <w:lvl w:ilvl="1" w:tplc="041A0005">
      <w:start w:val="1"/>
      <w:numFmt w:val="bullet"/>
      <w:lvlText w:val=""/>
      <w:lvlJc w:val="left"/>
      <w:pPr>
        <w:ind w:left="2148" w:hanging="360"/>
      </w:pPr>
      <w:rPr>
        <w:rFonts w:ascii="Wingdings" w:hAnsi="Wingdings"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nsid w:val="445B2C21"/>
    <w:multiLevelType w:val="hybridMultilevel"/>
    <w:tmpl w:val="DEF88308"/>
    <w:lvl w:ilvl="0" w:tplc="041A0001">
      <w:start w:val="1"/>
      <w:numFmt w:val="bullet"/>
      <w:lvlText w:val=""/>
      <w:lvlJc w:val="left"/>
      <w:pPr>
        <w:ind w:left="720" w:hanging="360"/>
      </w:pPr>
      <w:rPr>
        <w:rFonts w:ascii="Symbol" w:hAnsi="Symbol" w:hint="default"/>
      </w:rPr>
    </w:lvl>
    <w:lvl w:ilvl="1" w:tplc="DF823D86">
      <w:numFmt w:val="bullet"/>
      <w:lvlText w:val="-"/>
      <w:lvlJc w:val="left"/>
      <w:pPr>
        <w:ind w:left="1440" w:hanging="360"/>
      </w:pPr>
      <w:rPr>
        <w:rFonts w:ascii="Trebuchet MS" w:eastAsia="Times New Roman" w:hAnsi="Trebuchet MS" w:cs="Times New Roman"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5027A0B"/>
    <w:multiLevelType w:val="hybridMultilevel"/>
    <w:tmpl w:val="79621330"/>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7">
    <w:nsid w:val="60946960"/>
    <w:multiLevelType w:val="hybridMultilevel"/>
    <w:tmpl w:val="8AA08E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2E3717F"/>
    <w:multiLevelType w:val="hybridMultilevel"/>
    <w:tmpl w:val="6E8C49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5996E51"/>
    <w:multiLevelType w:val="hybridMultilevel"/>
    <w:tmpl w:val="E3DE59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66B57128"/>
    <w:multiLevelType w:val="hybridMultilevel"/>
    <w:tmpl w:val="A986FC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69832197"/>
    <w:multiLevelType w:val="multilevel"/>
    <w:tmpl w:val="A906C7D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32">
    <w:nsid w:val="71307E18"/>
    <w:multiLevelType w:val="hybridMultilevel"/>
    <w:tmpl w:val="6038C68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3">
    <w:nsid w:val="74361734"/>
    <w:multiLevelType w:val="hybridMultilevel"/>
    <w:tmpl w:val="BEE01F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75A62592"/>
    <w:multiLevelType w:val="hybridMultilevel"/>
    <w:tmpl w:val="1EFE598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5">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77530C34"/>
    <w:multiLevelType w:val="hybridMultilevel"/>
    <w:tmpl w:val="CFC4240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nsid w:val="7919038E"/>
    <w:multiLevelType w:val="hybridMultilevel"/>
    <w:tmpl w:val="CA025088"/>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num w:numId="1">
    <w:abstractNumId w:val="11"/>
  </w:num>
  <w:num w:numId="2">
    <w:abstractNumId w:val="35"/>
  </w:num>
  <w:num w:numId="3">
    <w:abstractNumId w:val="24"/>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4"/>
  </w:num>
  <w:num w:numId="16">
    <w:abstractNumId w:val="25"/>
  </w:num>
  <w:num w:numId="17">
    <w:abstractNumId w:val="20"/>
  </w:num>
  <w:num w:numId="18">
    <w:abstractNumId w:val="29"/>
  </w:num>
  <w:num w:numId="19">
    <w:abstractNumId w:val="36"/>
  </w:num>
  <w:num w:numId="20">
    <w:abstractNumId w:val="37"/>
  </w:num>
  <w:num w:numId="21">
    <w:abstractNumId w:val="27"/>
  </w:num>
  <w:num w:numId="22">
    <w:abstractNumId w:val="21"/>
  </w:num>
  <w:num w:numId="23">
    <w:abstractNumId w:val="19"/>
  </w:num>
  <w:num w:numId="24">
    <w:abstractNumId w:val="30"/>
  </w:num>
  <w:num w:numId="25">
    <w:abstractNumId w:val="28"/>
  </w:num>
  <w:num w:numId="26">
    <w:abstractNumId w:val="23"/>
  </w:num>
  <w:num w:numId="27">
    <w:abstractNumId w:val="33"/>
  </w:num>
  <w:num w:numId="28">
    <w:abstractNumId w:val="32"/>
  </w:num>
  <w:num w:numId="29">
    <w:abstractNumId w:val="34"/>
  </w:num>
  <w:num w:numId="30">
    <w:abstractNumId w:val="12"/>
  </w:num>
  <w:num w:numId="31">
    <w:abstractNumId w:val="16"/>
  </w:num>
  <w:num w:numId="32">
    <w:abstractNumId w:val="17"/>
  </w:num>
  <w:num w:numId="33">
    <w:abstractNumId w:val="26"/>
  </w:num>
  <w:num w:numId="34">
    <w:abstractNumId w:val="18"/>
  </w:num>
  <w:num w:numId="35">
    <w:abstractNumId w:val="31"/>
  </w:num>
  <w:num w:numId="36">
    <w:abstractNumId w:val="15"/>
  </w:num>
  <w:num w:numId="37">
    <w:abstractNumId w:val="13"/>
  </w:num>
  <w:num w:numId="38">
    <w:abstractNumId w:val="2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E86D02"/>
    <w:rsid w:val="000005CF"/>
    <w:rsid w:val="00001231"/>
    <w:rsid w:val="00007BC6"/>
    <w:rsid w:val="000100E1"/>
    <w:rsid w:val="00035F9B"/>
    <w:rsid w:val="00036816"/>
    <w:rsid w:val="00045929"/>
    <w:rsid w:val="00050CC5"/>
    <w:rsid w:val="00051E4E"/>
    <w:rsid w:val="00057E0C"/>
    <w:rsid w:val="0006193C"/>
    <w:rsid w:val="00063C66"/>
    <w:rsid w:val="00065656"/>
    <w:rsid w:val="00066DDE"/>
    <w:rsid w:val="000858A1"/>
    <w:rsid w:val="00086F27"/>
    <w:rsid w:val="00093103"/>
    <w:rsid w:val="00093F96"/>
    <w:rsid w:val="00094EC3"/>
    <w:rsid w:val="00096A85"/>
    <w:rsid w:val="000972E1"/>
    <w:rsid w:val="0009759A"/>
    <w:rsid w:val="00097ECB"/>
    <w:rsid w:val="000A08DE"/>
    <w:rsid w:val="000B192E"/>
    <w:rsid w:val="000B2B05"/>
    <w:rsid w:val="000B3494"/>
    <w:rsid w:val="000B4FA2"/>
    <w:rsid w:val="000C37B1"/>
    <w:rsid w:val="000D420A"/>
    <w:rsid w:val="000D43E5"/>
    <w:rsid w:val="000D50C4"/>
    <w:rsid w:val="000E464C"/>
    <w:rsid w:val="000F7123"/>
    <w:rsid w:val="00104BF3"/>
    <w:rsid w:val="00106BFF"/>
    <w:rsid w:val="001128A5"/>
    <w:rsid w:val="00121144"/>
    <w:rsid w:val="001218F3"/>
    <w:rsid w:val="00122249"/>
    <w:rsid w:val="00127F81"/>
    <w:rsid w:val="00131C7D"/>
    <w:rsid w:val="00133E9D"/>
    <w:rsid w:val="00135EE9"/>
    <w:rsid w:val="001370BA"/>
    <w:rsid w:val="00137C5E"/>
    <w:rsid w:val="001411D6"/>
    <w:rsid w:val="0014501F"/>
    <w:rsid w:val="0015064F"/>
    <w:rsid w:val="00153BE0"/>
    <w:rsid w:val="0015486B"/>
    <w:rsid w:val="00154AC8"/>
    <w:rsid w:val="00155BB9"/>
    <w:rsid w:val="00163AED"/>
    <w:rsid w:val="00167E81"/>
    <w:rsid w:val="00181371"/>
    <w:rsid w:val="00183EC0"/>
    <w:rsid w:val="00186BC6"/>
    <w:rsid w:val="001872EA"/>
    <w:rsid w:val="00194ABB"/>
    <w:rsid w:val="00196136"/>
    <w:rsid w:val="0019653F"/>
    <w:rsid w:val="001A39AE"/>
    <w:rsid w:val="001B7760"/>
    <w:rsid w:val="001D6F03"/>
    <w:rsid w:val="001E5B9A"/>
    <w:rsid w:val="001F1AC3"/>
    <w:rsid w:val="001F3AE5"/>
    <w:rsid w:val="00200125"/>
    <w:rsid w:val="00201ACA"/>
    <w:rsid w:val="002046E0"/>
    <w:rsid w:val="00207234"/>
    <w:rsid w:val="00211FF5"/>
    <w:rsid w:val="0021431C"/>
    <w:rsid w:val="00215205"/>
    <w:rsid w:val="00232EFD"/>
    <w:rsid w:val="00234051"/>
    <w:rsid w:val="00234C83"/>
    <w:rsid w:val="0024318A"/>
    <w:rsid w:val="00243926"/>
    <w:rsid w:val="0025162C"/>
    <w:rsid w:val="00251861"/>
    <w:rsid w:val="00251D1A"/>
    <w:rsid w:val="00255371"/>
    <w:rsid w:val="00256EE5"/>
    <w:rsid w:val="002618B6"/>
    <w:rsid w:val="0027169C"/>
    <w:rsid w:val="00282CD5"/>
    <w:rsid w:val="002858D7"/>
    <w:rsid w:val="0028783B"/>
    <w:rsid w:val="00292EAA"/>
    <w:rsid w:val="00292FA1"/>
    <w:rsid w:val="00296845"/>
    <w:rsid w:val="002A0514"/>
    <w:rsid w:val="002B1971"/>
    <w:rsid w:val="002B4B7E"/>
    <w:rsid w:val="002B6190"/>
    <w:rsid w:val="002C2817"/>
    <w:rsid w:val="002C48FA"/>
    <w:rsid w:val="002C54D4"/>
    <w:rsid w:val="002C779D"/>
    <w:rsid w:val="002D1D56"/>
    <w:rsid w:val="002D368A"/>
    <w:rsid w:val="002D473B"/>
    <w:rsid w:val="002E0165"/>
    <w:rsid w:val="002E12D7"/>
    <w:rsid w:val="002E202E"/>
    <w:rsid w:val="002E208F"/>
    <w:rsid w:val="002E499E"/>
    <w:rsid w:val="002E5020"/>
    <w:rsid w:val="002E6FEB"/>
    <w:rsid w:val="002E723E"/>
    <w:rsid w:val="002E7393"/>
    <w:rsid w:val="002F016A"/>
    <w:rsid w:val="002F15D8"/>
    <w:rsid w:val="002F16A8"/>
    <w:rsid w:val="002F30AB"/>
    <w:rsid w:val="002F634C"/>
    <w:rsid w:val="002F773E"/>
    <w:rsid w:val="00310BD0"/>
    <w:rsid w:val="00311846"/>
    <w:rsid w:val="00315F2C"/>
    <w:rsid w:val="00316087"/>
    <w:rsid w:val="0031724A"/>
    <w:rsid w:val="003202CC"/>
    <w:rsid w:val="00337503"/>
    <w:rsid w:val="00345417"/>
    <w:rsid w:val="003468F5"/>
    <w:rsid w:val="00346929"/>
    <w:rsid w:val="003500A0"/>
    <w:rsid w:val="003515EB"/>
    <w:rsid w:val="00355574"/>
    <w:rsid w:val="00361BA9"/>
    <w:rsid w:val="0036384C"/>
    <w:rsid w:val="00365C1A"/>
    <w:rsid w:val="00370CB0"/>
    <w:rsid w:val="00372556"/>
    <w:rsid w:val="00381C3F"/>
    <w:rsid w:val="0038215B"/>
    <w:rsid w:val="003907CB"/>
    <w:rsid w:val="00391981"/>
    <w:rsid w:val="00396ABC"/>
    <w:rsid w:val="003A19BD"/>
    <w:rsid w:val="003A1A88"/>
    <w:rsid w:val="003A2982"/>
    <w:rsid w:val="003A3858"/>
    <w:rsid w:val="003A6338"/>
    <w:rsid w:val="003A693A"/>
    <w:rsid w:val="003A6BAA"/>
    <w:rsid w:val="003B2A64"/>
    <w:rsid w:val="003C2DB4"/>
    <w:rsid w:val="003C3F07"/>
    <w:rsid w:val="003D64A9"/>
    <w:rsid w:val="003D6F83"/>
    <w:rsid w:val="003D786D"/>
    <w:rsid w:val="003E1D19"/>
    <w:rsid w:val="003F3260"/>
    <w:rsid w:val="003F3A47"/>
    <w:rsid w:val="003F662A"/>
    <w:rsid w:val="00410031"/>
    <w:rsid w:val="00421251"/>
    <w:rsid w:val="00421D32"/>
    <w:rsid w:val="00422E72"/>
    <w:rsid w:val="004311A5"/>
    <w:rsid w:val="004340D0"/>
    <w:rsid w:val="00437740"/>
    <w:rsid w:val="00441C6A"/>
    <w:rsid w:val="00442235"/>
    <w:rsid w:val="0044494D"/>
    <w:rsid w:val="00464300"/>
    <w:rsid w:val="00467BE2"/>
    <w:rsid w:val="004700D0"/>
    <w:rsid w:val="00473FDE"/>
    <w:rsid w:val="00475D9D"/>
    <w:rsid w:val="00480970"/>
    <w:rsid w:val="00480CC0"/>
    <w:rsid w:val="00482058"/>
    <w:rsid w:val="00482223"/>
    <w:rsid w:val="004852F0"/>
    <w:rsid w:val="00486447"/>
    <w:rsid w:val="00487AD4"/>
    <w:rsid w:val="004930AC"/>
    <w:rsid w:val="00496C58"/>
    <w:rsid w:val="004A2D7E"/>
    <w:rsid w:val="004A7E76"/>
    <w:rsid w:val="004B0228"/>
    <w:rsid w:val="004B449D"/>
    <w:rsid w:val="004B6FA6"/>
    <w:rsid w:val="004C17AF"/>
    <w:rsid w:val="004C44B0"/>
    <w:rsid w:val="004C7299"/>
    <w:rsid w:val="004D214B"/>
    <w:rsid w:val="004D604F"/>
    <w:rsid w:val="004E2863"/>
    <w:rsid w:val="004E43A6"/>
    <w:rsid w:val="004F289C"/>
    <w:rsid w:val="004F5220"/>
    <w:rsid w:val="004F6C60"/>
    <w:rsid w:val="005002FA"/>
    <w:rsid w:val="005032E4"/>
    <w:rsid w:val="00504DAE"/>
    <w:rsid w:val="00507CF7"/>
    <w:rsid w:val="005156E3"/>
    <w:rsid w:val="00515BC6"/>
    <w:rsid w:val="00516220"/>
    <w:rsid w:val="005226C5"/>
    <w:rsid w:val="0053493B"/>
    <w:rsid w:val="00534A96"/>
    <w:rsid w:val="00542598"/>
    <w:rsid w:val="00543127"/>
    <w:rsid w:val="0054639A"/>
    <w:rsid w:val="00551DB9"/>
    <w:rsid w:val="00551EF4"/>
    <w:rsid w:val="00557B08"/>
    <w:rsid w:val="00565E77"/>
    <w:rsid w:val="00571CDB"/>
    <w:rsid w:val="00585F52"/>
    <w:rsid w:val="0058629B"/>
    <w:rsid w:val="00596AF7"/>
    <w:rsid w:val="005A017C"/>
    <w:rsid w:val="005A121C"/>
    <w:rsid w:val="005A65B3"/>
    <w:rsid w:val="005A6ED2"/>
    <w:rsid w:val="005B3692"/>
    <w:rsid w:val="005B71CB"/>
    <w:rsid w:val="005B7E4E"/>
    <w:rsid w:val="005C1944"/>
    <w:rsid w:val="005C1F02"/>
    <w:rsid w:val="005C2C13"/>
    <w:rsid w:val="005C37B3"/>
    <w:rsid w:val="005D0E93"/>
    <w:rsid w:val="005E056F"/>
    <w:rsid w:val="005E3D48"/>
    <w:rsid w:val="005E43DA"/>
    <w:rsid w:val="005E7F03"/>
    <w:rsid w:val="005F0120"/>
    <w:rsid w:val="005F1E01"/>
    <w:rsid w:val="00610E21"/>
    <w:rsid w:val="00611F8A"/>
    <w:rsid w:val="00617148"/>
    <w:rsid w:val="0062246B"/>
    <w:rsid w:val="00623638"/>
    <w:rsid w:val="0063246B"/>
    <w:rsid w:val="006401C7"/>
    <w:rsid w:val="006408E3"/>
    <w:rsid w:val="006570BD"/>
    <w:rsid w:val="006606F7"/>
    <w:rsid w:val="00660DC4"/>
    <w:rsid w:val="0066372F"/>
    <w:rsid w:val="006648EA"/>
    <w:rsid w:val="006650FA"/>
    <w:rsid w:val="0067406A"/>
    <w:rsid w:val="006740E1"/>
    <w:rsid w:val="0067492A"/>
    <w:rsid w:val="0067515A"/>
    <w:rsid w:val="006774E1"/>
    <w:rsid w:val="00680404"/>
    <w:rsid w:val="00681E27"/>
    <w:rsid w:val="00693D66"/>
    <w:rsid w:val="00694AE9"/>
    <w:rsid w:val="00695503"/>
    <w:rsid w:val="006A0613"/>
    <w:rsid w:val="006A2502"/>
    <w:rsid w:val="006A677F"/>
    <w:rsid w:val="006B12B3"/>
    <w:rsid w:val="006B1D71"/>
    <w:rsid w:val="006B4FFB"/>
    <w:rsid w:val="006C61EB"/>
    <w:rsid w:val="006D29A2"/>
    <w:rsid w:val="006D3B59"/>
    <w:rsid w:val="006D4732"/>
    <w:rsid w:val="006E286C"/>
    <w:rsid w:val="006F2C52"/>
    <w:rsid w:val="006F5721"/>
    <w:rsid w:val="006F79C8"/>
    <w:rsid w:val="00701881"/>
    <w:rsid w:val="00704FCE"/>
    <w:rsid w:val="00710D9E"/>
    <w:rsid w:val="00713FAD"/>
    <w:rsid w:val="0071511C"/>
    <w:rsid w:val="00717285"/>
    <w:rsid w:val="007256F5"/>
    <w:rsid w:val="0072621D"/>
    <w:rsid w:val="00726EDD"/>
    <w:rsid w:val="0073567D"/>
    <w:rsid w:val="00737264"/>
    <w:rsid w:val="00741239"/>
    <w:rsid w:val="007422BD"/>
    <w:rsid w:val="00742EE2"/>
    <w:rsid w:val="00745EC7"/>
    <w:rsid w:val="00750235"/>
    <w:rsid w:val="00750855"/>
    <w:rsid w:val="007621A4"/>
    <w:rsid w:val="007644F1"/>
    <w:rsid w:val="00765AD7"/>
    <w:rsid w:val="00765D94"/>
    <w:rsid w:val="0078291F"/>
    <w:rsid w:val="00785D02"/>
    <w:rsid w:val="007A3784"/>
    <w:rsid w:val="007A3913"/>
    <w:rsid w:val="007A4C19"/>
    <w:rsid w:val="007A5DBC"/>
    <w:rsid w:val="007A7E04"/>
    <w:rsid w:val="007B13E6"/>
    <w:rsid w:val="007B1EE3"/>
    <w:rsid w:val="007C3EC0"/>
    <w:rsid w:val="007C796B"/>
    <w:rsid w:val="007C7C5F"/>
    <w:rsid w:val="007D2372"/>
    <w:rsid w:val="007D4C06"/>
    <w:rsid w:val="007D6644"/>
    <w:rsid w:val="007E26A0"/>
    <w:rsid w:val="007E3C2C"/>
    <w:rsid w:val="007F041B"/>
    <w:rsid w:val="007F5C06"/>
    <w:rsid w:val="007F6A02"/>
    <w:rsid w:val="00802060"/>
    <w:rsid w:val="00803257"/>
    <w:rsid w:val="00803FF0"/>
    <w:rsid w:val="008042E7"/>
    <w:rsid w:val="008078A2"/>
    <w:rsid w:val="00807EBA"/>
    <w:rsid w:val="00817934"/>
    <w:rsid w:val="00817CDA"/>
    <w:rsid w:val="00817E24"/>
    <w:rsid w:val="008243D2"/>
    <w:rsid w:val="00824FD2"/>
    <w:rsid w:val="00831F5B"/>
    <w:rsid w:val="008356DA"/>
    <w:rsid w:val="00835F1D"/>
    <w:rsid w:val="00836CA4"/>
    <w:rsid w:val="00841307"/>
    <w:rsid w:val="00850127"/>
    <w:rsid w:val="00851329"/>
    <w:rsid w:val="0085540E"/>
    <w:rsid w:val="00857045"/>
    <w:rsid w:val="008623D8"/>
    <w:rsid w:val="0086451A"/>
    <w:rsid w:val="00864C8A"/>
    <w:rsid w:val="008678E1"/>
    <w:rsid w:val="008743BA"/>
    <w:rsid w:val="00880648"/>
    <w:rsid w:val="008830BE"/>
    <w:rsid w:val="0088780F"/>
    <w:rsid w:val="00890322"/>
    <w:rsid w:val="00894E34"/>
    <w:rsid w:val="008A1300"/>
    <w:rsid w:val="008A2C0D"/>
    <w:rsid w:val="008B206D"/>
    <w:rsid w:val="008B396E"/>
    <w:rsid w:val="008B6FE9"/>
    <w:rsid w:val="008B7D55"/>
    <w:rsid w:val="008C3C22"/>
    <w:rsid w:val="008C4C5F"/>
    <w:rsid w:val="008C7103"/>
    <w:rsid w:val="008D0F02"/>
    <w:rsid w:val="008D25D9"/>
    <w:rsid w:val="008D598C"/>
    <w:rsid w:val="008E1589"/>
    <w:rsid w:val="008F4E51"/>
    <w:rsid w:val="008F6680"/>
    <w:rsid w:val="008F6E7C"/>
    <w:rsid w:val="008F7E87"/>
    <w:rsid w:val="00900C7C"/>
    <w:rsid w:val="00906178"/>
    <w:rsid w:val="00906AD7"/>
    <w:rsid w:val="00912174"/>
    <w:rsid w:val="009154A3"/>
    <w:rsid w:val="009239EF"/>
    <w:rsid w:val="00930003"/>
    <w:rsid w:val="00933D02"/>
    <w:rsid w:val="00935FFB"/>
    <w:rsid w:val="00941973"/>
    <w:rsid w:val="00944526"/>
    <w:rsid w:val="0095156C"/>
    <w:rsid w:val="009552A6"/>
    <w:rsid w:val="00961A88"/>
    <w:rsid w:val="009639A2"/>
    <w:rsid w:val="00964A3E"/>
    <w:rsid w:val="00971774"/>
    <w:rsid w:val="00973DCC"/>
    <w:rsid w:val="00974A77"/>
    <w:rsid w:val="00974F57"/>
    <w:rsid w:val="00974FBB"/>
    <w:rsid w:val="00975118"/>
    <w:rsid w:val="00975C09"/>
    <w:rsid w:val="009829BD"/>
    <w:rsid w:val="00983E4E"/>
    <w:rsid w:val="0098525A"/>
    <w:rsid w:val="00986222"/>
    <w:rsid w:val="00992707"/>
    <w:rsid w:val="009A02CA"/>
    <w:rsid w:val="009A0F4E"/>
    <w:rsid w:val="009A67E4"/>
    <w:rsid w:val="009B6ED1"/>
    <w:rsid w:val="009C0AB9"/>
    <w:rsid w:val="009C2A77"/>
    <w:rsid w:val="009C4D97"/>
    <w:rsid w:val="009C4EE7"/>
    <w:rsid w:val="009C6DBC"/>
    <w:rsid w:val="009C766A"/>
    <w:rsid w:val="009D2E48"/>
    <w:rsid w:val="009D53E5"/>
    <w:rsid w:val="009D6608"/>
    <w:rsid w:val="009E75E8"/>
    <w:rsid w:val="009F2C8D"/>
    <w:rsid w:val="009F45D5"/>
    <w:rsid w:val="00A072C2"/>
    <w:rsid w:val="00A13107"/>
    <w:rsid w:val="00A1386C"/>
    <w:rsid w:val="00A20EFB"/>
    <w:rsid w:val="00A22AE3"/>
    <w:rsid w:val="00A24EB4"/>
    <w:rsid w:val="00A45634"/>
    <w:rsid w:val="00A53183"/>
    <w:rsid w:val="00A538BF"/>
    <w:rsid w:val="00A63C8F"/>
    <w:rsid w:val="00A71EBD"/>
    <w:rsid w:val="00A76D3E"/>
    <w:rsid w:val="00A84985"/>
    <w:rsid w:val="00A85100"/>
    <w:rsid w:val="00A8539C"/>
    <w:rsid w:val="00A86D64"/>
    <w:rsid w:val="00A93EE8"/>
    <w:rsid w:val="00AA1A43"/>
    <w:rsid w:val="00AA323D"/>
    <w:rsid w:val="00AA6B9D"/>
    <w:rsid w:val="00AA6E84"/>
    <w:rsid w:val="00AA6F03"/>
    <w:rsid w:val="00AA762C"/>
    <w:rsid w:val="00AB0AC2"/>
    <w:rsid w:val="00AB5E9F"/>
    <w:rsid w:val="00AB72C9"/>
    <w:rsid w:val="00AC1032"/>
    <w:rsid w:val="00AC28F8"/>
    <w:rsid w:val="00AC43D5"/>
    <w:rsid w:val="00AD13D7"/>
    <w:rsid w:val="00AD19F2"/>
    <w:rsid w:val="00AD4E9A"/>
    <w:rsid w:val="00AD6E36"/>
    <w:rsid w:val="00AE188A"/>
    <w:rsid w:val="00AE6548"/>
    <w:rsid w:val="00AF242E"/>
    <w:rsid w:val="00AF36B6"/>
    <w:rsid w:val="00AF64EF"/>
    <w:rsid w:val="00AF7AEF"/>
    <w:rsid w:val="00B01AEF"/>
    <w:rsid w:val="00B03211"/>
    <w:rsid w:val="00B06AC3"/>
    <w:rsid w:val="00B21085"/>
    <w:rsid w:val="00B2584F"/>
    <w:rsid w:val="00B27E32"/>
    <w:rsid w:val="00B339A4"/>
    <w:rsid w:val="00B3579A"/>
    <w:rsid w:val="00B35F08"/>
    <w:rsid w:val="00B43A83"/>
    <w:rsid w:val="00B46AF4"/>
    <w:rsid w:val="00B556E5"/>
    <w:rsid w:val="00B65C3B"/>
    <w:rsid w:val="00B67D1D"/>
    <w:rsid w:val="00B71C5B"/>
    <w:rsid w:val="00B725A4"/>
    <w:rsid w:val="00B734F4"/>
    <w:rsid w:val="00B74352"/>
    <w:rsid w:val="00B75C28"/>
    <w:rsid w:val="00B822D2"/>
    <w:rsid w:val="00B830F6"/>
    <w:rsid w:val="00B85D76"/>
    <w:rsid w:val="00B94AFE"/>
    <w:rsid w:val="00BA5987"/>
    <w:rsid w:val="00BA7F19"/>
    <w:rsid w:val="00BB31DC"/>
    <w:rsid w:val="00BB4EC4"/>
    <w:rsid w:val="00BB52F6"/>
    <w:rsid w:val="00BB7A3E"/>
    <w:rsid w:val="00BB7CCA"/>
    <w:rsid w:val="00BC2347"/>
    <w:rsid w:val="00BC5492"/>
    <w:rsid w:val="00BD0DB2"/>
    <w:rsid w:val="00BD423B"/>
    <w:rsid w:val="00BD5D0C"/>
    <w:rsid w:val="00BD7348"/>
    <w:rsid w:val="00BE4FD4"/>
    <w:rsid w:val="00BE712A"/>
    <w:rsid w:val="00BE741E"/>
    <w:rsid w:val="00BE7A19"/>
    <w:rsid w:val="00BF05BC"/>
    <w:rsid w:val="00BF0DDE"/>
    <w:rsid w:val="00C026AE"/>
    <w:rsid w:val="00C02BB4"/>
    <w:rsid w:val="00C02E2D"/>
    <w:rsid w:val="00C05C9D"/>
    <w:rsid w:val="00C15E05"/>
    <w:rsid w:val="00C16A2B"/>
    <w:rsid w:val="00C17400"/>
    <w:rsid w:val="00C24244"/>
    <w:rsid w:val="00C25B85"/>
    <w:rsid w:val="00C25C12"/>
    <w:rsid w:val="00C27D89"/>
    <w:rsid w:val="00C424CD"/>
    <w:rsid w:val="00C442F1"/>
    <w:rsid w:val="00C508F5"/>
    <w:rsid w:val="00C50BFE"/>
    <w:rsid w:val="00C53151"/>
    <w:rsid w:val="00C5679A"/>
    <w:rsid w:val="00C63C74"/>
    <w:rsid w:val="00C70E0A"/>
    <w:rsid w:val="00C7561D"/>
    <w:rsid w:val="00C7728A"/>
    <w:rsid w:val="00C80990"/>
    <w:rsid w:val="00C82834"/>
    <w:rsid w:val="00C8692D"/>
    <w:rsid w:val="00C963C8"/>
    <w:rsid w:val="00CA7FB4"/>
    <w:rsid w:val="00CB3434"/>
    <w:rsid w:val="00CB404D"/>
    <w:rsid w:val="00CC0024"/>
    <w:rsid w:val="00CC096B"/>
    <w:rsid w:val="00CC5D6B"/>
    <w:rsid w:val="00CD2169"/>
    <w:rsid w:val="00CD6AF8"/>
    <w:rsid w:val="00CE5A8C"/>
    <w:rsid w:val="00CE689E"/>
    <w:rsid w:val="00CF1B6A"/>
    <w:rsid w:val="00CF22D0"/>
    <w:rsid w:val="00CF2D98"/>
    <w:rsid w:val="00D00072"/>
    <w:rsid w:val="00D00817"/>
    <w:rsid w:val="00D02064"/>
    <w:rsid w:val="00D02C2C"/>
    <w:rsid w:val="00D05DBD"/>
    <w:rsid w:val="00D10B45"/>
    <w:rsid w:val="00D205F1"/>
    <w:rsid w:val="00D37E76"/>
    <w:rsid w:val="00D4071E"/>
    <w:rsid w:val="00D408D1"/>
    <w:rsid w:val="00D442DD"/>
    <w:rsid w:val="00D556B5"/>
    <w:rsid w:val="00D5590B"/>
    <w:rsid w:val="00D5608D"/>
    <w:rsid w:val="00D62200"/>
    <w:rsid w:val="00D6296B"/>
    <w:rsid w:val="00D76E3C"/>
    <w:rsid w:val="00D8087A"/>
    <w:rsid w:val="00D83421"/>
    <w:rsid w:val="00D85D7F"/>
    <w:rsid w:val="00D87953"/>
    <w:rsid w:val="00D87B3E"/>
    <w:rsid w:val="00D91984"/>
    <w:rsid w:val="00D97514"/>
    <w:rsid w:val="00D97772"/>
    <w:rsid w:val="00DA1C3C"/>
    <w:rsid w:val="00DA274A"/>
    <w:rsid w:val="00DA4703"/>
    <w:rsid w:val="00DB2AB0"/>
    <w:rsid w:val="00DB40A2"/>
    <w:rsid w:val="00DB58FA"/>
    <w:rsid w:val="00DB77E7"/>
    <w:rsid w:val="00DC0930"/>
    <w:rsid w:val="00DC5966"/>
    <w:rsid w:val="00DD0382"/>
    <w:rsid w:val="00DD0798"/>
    <w:rsid w:val="00DD2AC3"/>
    <w:rsid w:val="00DD53FE"/>
    <w:rsid w:val="00DD7818"/>
    <w:rsid w:val="00DE0D33"/>
    <w:rsid w:val="00DE315E"/>
    <w:rsid w:val="00DE3A81"/>
    <w:rsid w:val="00DE3CE4"/>
    <w:rsid w:val="00DF3D03"/>
    <w:rsid w:val="00DF59D7"/>
    <w:rsid w:val="00DF6FFE"/>
    <w:rsid w:val="00E046B4"/>
    <w:rsid w:val="00E06D29"/>
    <w:rsid w:val="00E14118"/>
    <w:rsid w:val="00E14255"/>
    <w:rsid w:val="00E23AE7"/>
    <w:rsid w:val="00E24372"/>
    <w:rsid w:val="00E33625"/>
    <w:rsid w:val="00E36925"/>
    <w:rsid w:val="00E423CC"/>
    <w:rsid w:val="00E71298"/>
    <w:rsid w:val="00E7450A"/>
    <w:rsid w:val="00E82887"/>
    <w:rsid w:val="00E86D02"/>
    <w:rsid w:val="00E9063E"/>
    <w:rsid w:val="00E93A08"/>
    <w:rsid w:val="00E965FF"/>
    <w:rsid w:val="00E966C2"/>
    <w:rsid w:val="00EA0AFB"/>
    <w:rsid w:val="00EA593E"/>
    <w:rsid w:val="00EB0CE7"/>
    <w:rsid w:val="00EC51A7"/>
    <w:rsid w:val="00EC65C2"/>
    <w:rsid w:val="00EC6978"/>
    <w:rsid w:val="00EC7EBF"/>
    <w:rsid w:val="00ED2F0B"/>
    <w:rsid w:val="00ED40C0"/>
    <w:rsid w:val="00ED57CE"/>
    <w:rsid w:val="00ED5E6C"/>
    <w:rsid w:val="00EE248C"/>
    <w:rsid w:val="00EE5C33"/>
    <w:rsid w:val="00EE6D53"/>
    <w:rsid w:val="00EF1BFA"/>
    <w:rsid w:val="00EF5B27"/>
    <w:rsid w:val="00EF603A"/>
    <w:rsid w:val="00EF6CAD"/>
    <w:rsid w:val="00EF6DBF"/>
    <w:rsid w:val="00F016F7"/>
    <w:rsid w:val="00F05D12"/>
    <w:rsid w:val="00F07A14"/>
    <w:rsid w:val="00F12E36"/>
    <w:rsid w:val="00F139A2"/>
    <w:rsid w:val="00F156C8"/>
    <w:rsid w:val="00F1594E"/>
    <w:rsid w:val="00F16572"/>
    <w:rsid w:val="00F17972"/>
    <w:rsid w:val="00F23B12"/>
    <w:rsid w:val="00F2504D"/>
    <w:rsid w:val="00F273D7"/>
    <w:rsid w:val="00F274B4"/>
    <w:rsid w:val="00F27876"/>
    <w:rsid w:val="00F345DB"/>
    <w:rsid w:val="00F450AD"/>
    <w:rsid w:val="00F46728"/>
    <w:rsid w:val="00F50FC7"/>
    <w:rsid w:val="00F56D7F"/>
    <w:rsid w:val="00F702EA"/>
    <w:rsid w:val="00F72F67"/>
    <w:rsid w:val="00F80CBD"/>
    <w:rsid w:val="00F814A0"/>
    <w:rsid w:val="00F82F37"/>
    <w:rsid w:val="00F83560"/>
    <w:rsid w:val="00F94C5C"/>
    <w:rsid w:val="00F97B7D"/>
    <w:rsid w:val="00FA650F"/>
    <w:rsid w:val="00FA7FCC"/>
    <w:rsid w:val="00FB3B02"/>
    <w:rsid w:val="00FC0155"/>
    <w:rsid w:val="00FE046A"/>
    <w:rsid w:val="00FE1C80"/>
    <w:rsid w:val="00FE1FAA"/>
    <w:rsid w:val="00FE2732"/>
    <w:rsid w:val="00FE3840"/>
    <w:rsid w:val="00FF0DCC"/>
    <w:rsid w:val="00FF2ADD"/>
    <w:rsid w:val="00FF5E04"/>
  </w:rsids>
  <m:mathPr>
    <m:mathFont m:val="Cambria Math"/>
    <m:brkBin m:val="before"/>
    <m:brkBinSub m:val="--"/>
    <m:smallFrac m:val="off"/>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Body Text Indent" w:uiPriority="99"/>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4118"/>
    <w:rPr>
      <w:sz w:val="24"/>
      <w:szCs w:val="24"/>
    </w:rPr>
  </w:style>
  <w:style w:type="paragraph" w:styleId="Heading1">
    <w:name w:val="heading 1"/>
    <w:basedOn w:val="Normal"/>
    <w:next w:val="Normal"/>
    <w:link w:val="Heading1Char"/>
    <w:uiPriority w:val="9"/>
    <w:qFormat/>
    <w:rsid w:val="009C0AB9"/>
    <w:pPr>
      <w:keepNext/>
      <w:jc w:val="center"/>
      <w:outlineLvl w:val="0"/>
    </w:pPr>
    <w:rPr>
      <w:rFonts w:ascii="Albertus Extra Bold" w:hAnsi="Albertus Extra Bold"/>
      <w:b/>
      <w:bCs/>
      <w:sz w:val="32"/>
    </w:rPr>
  </w:style>
  <w:style w:type="paragraph" w:styleId="Heading2">
    <w:name w:val="heading 2"/>
    <w:basedOn w:val="Normal"/>
    <w:next w:val="Normal"/>
    <w:link w:val="Heading2Char"/>
    <w:uiPriority w:val="9"/>
    <w:qFormat/>
    <w:rsid w:val="006408E3"/>
    <w:pPr>
      <w:keepNext/>
      <w:outlineLvl w:val="1"/>
    </w:pPr>
    <w:rPr>
      <w:rFonts w:ascii="Arial" w:hAnsi="Arial"/>
      <w:b/>
      <w:bCs/>
      <w:sz w:val="28"/>
    </w:rPr>
  </w:style>
  <w:style w:type="paragraph" w:styleId="Heading3">
    <w:name w:val="heading 3"/>
    <w:basedOn w:val="Normal"/>
    <w:next w:val="Normal"/>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link w:val="BodyTextIndentChar"/>
    <w:uiPriority w:val="99"/>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semiHidden/>
    <w:rsid w:val="004C7299"/>
    <w:rPr>
      <w:i/>
      <w:iCs/>
    </w:rPr>
  </w:style>
  <w:style w:type="character" w:styleId="HTMLCode">
    <w:name w:val="HTML Code"/>
    <w:semiHidden/>
    <w:rsid w:val="004C7299"/>
    <w:rPr>
      <w:rFonts w:ascii="Courier New" w:hAnsi="Courier New" w:cs="Courier New"/>
      <w:sz w:val="20"/>
      <w:szCs w:val="20"/>
    </w:rPr>
  </w:style>
  <w:style w:type="character" w:styleId="HTMLDefinition">
    <w:name w:val="HTML Definition"/>
    <w:semiHidden/>
    <w:rsid w:val="004C7299"/>
    <w:rPr>
      <w:i/>
      <w:iCs/>
    </w:rPr>
  </w:style>
  <w:style w:type="character" w:styleId="HTMLKeyboard">
    <w:name w:val="HTML Keyboard"/>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semiHidden/>
    <w:rsid w:val="004C7299"/>
    <w:rPr>
      <w:rFonts w:ascii="Courier New" w:hAnsi="Courier New" w:cs="Courier New"/>
    </w:rPr>
  </w:style>
  <w:style w:type="character" w:styleId="HTMLTypewriter">
    <w:name w:val="HTML Typewriter"/>
    <w:semiHidden/>
    <w:rsid w:val="004C7299"/>
    <w:rPr>
      <w:rFonts w:ascii="Courier New" w:hAnsi="Courier New" w:cs="Courier New"/>
      <w:sz w:val="20"/>
      <w:szCs w:val="20"/>
    </w:rPr>
  </w:style>
  <w:style w:type="character" w:styleId="HTMLVariable">
    <w:name w:val="HTML Variable"/>
    <w:semiHidden/>
    <w:rsid w:val="004C7299"/>
    <w:rPr>
      <w:i/>
      <w:iCs/>
    </w:rPr>
  </w:style>
  <w:style w:type="character" w:styleId="Hyperlink">
    <w:name w:val="Hyperlink"/>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uiPriority w:val="22"/>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link w:val="TekstChar"/>
    <w:qFormat/>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NoList"/>
    <w:rsid w:val="00B725A4"/>
    <w:pPr>
      <w:numPr>
        <w:numId w:val="16"/>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link w:val="FootnoteText"/>
    <w:rsid w:val="00745EC7"/>
    <w:rPr>
      <w:lang w:val="hr-HR" w:eastAsia="hr-HR" w:bidi="ar-SA"/>
    </w:rPr>
  </w:style>
  <w:style w:type="character" w:customStyle="1" w:styleId="TekstfusnoteChar">
    <w:name w:val="Tekst fusnote Char"/>
    <w:basedOn w:val="FootnoteTextChar"/>
    <w:link w:val="Tekstfusnote1"/>
    <w:rsid w:val="00745EC7"/>
  </w:style>
  <w:style w:type="character" w:customStyle="1" w:styleId="Heading2Char">
    <w:name w:val="Heading 2 Char"/>
    <w:link w:val="Heading2"/>
    <w:uiPriority w:val="9"/>
    <w:rsid w:val="006408E3"/>
    <w:rPr>
      <w:rFonts w:ascii="Arial" w:hAnsi="Arial"/>
      <w:b/>
      <w:bCs/>
      <w:sz w:val="28"/>
      <w:szCs w:val="24"/>
    </w:rPr>
  </w:style>
  <w:style w:type="character" w:customStyle="1" w:styleId="Heading1Char">
    <w:name w:val="Heading 1 Char"/>
    <w:link w:val="Heading1"/>
    <w:uiPriority w:val="9"/>
    <w:rsid w:val="006774E1"/>
    <w:rPr>
      <w:rFonts w:ascii="Albertus Extra Bold" w:hAnsi="Albertus Extra Bold"/>
      <w:b/>
      <w:bCs/>
      <w:sz w:val="32"/>
      <w:szCs w:val="24"/>
    </w:rPr>
  </w:style>
  <w:style w:type="paragraph" w:styleId="BalloonText">
    <w:name w:val="Balloon Text"/>
    <w:basedOn w:val="Normal"/>
    <w:link w:val="BalloonTextChar"/>
    <w:rsid w:val="00163AED"/>
    <w:rPr>
      <w:rFonts w:ascii="Tahoma" w:hAnsi="Tahoma"/>
      <w:sz w:val="16"/>
      <w:szCs w:val="16"/>
    </w:rPr>
  </w:style>
  <w:style w:type="character" w:customStyle="1" w:styleId="BalloonTextChar">
    <w:name w:val="Balloon Text Char"/>
    <w:link w:val="BalloonText"/>
    <w:rsid w:val="00163AED"/>
    <w:rPr>
      <w:rFonts w:ascii="Tahoma" w:hAnsi="Tahoma" w:cs="Tahoma"/>
      <w:sz w:val="16"/>
      <w:szCs w:val="16"/>
    </w:rPr>
  </w:style>
  <w:style w:type="character" w:customStyle="1" w:styleId="BodyTextIndentChar">
    <w:name w:val="Body Text Indent Char"/>
    <w:link w:val="BodyTextIndent"/>
    <w:uiPriority w:val="99"/>
    <w:locked/>
    <w:rsid w:val="00F274B4"/>
    <w:rPr>
      <w:sz w:val="24"/>
      <w:szCs w:val="24"/>
    </w:rPr>
  </w:style>
  <w:style w:type="paragraph" w:styleId="TOCHeading">
    <w:name w:val="TOC Heading"/>
    <w:basedOn w:val="Heading1"/>
    <w:next w:val="Normal"/>
    <w:uiPriority w:val="39"/>
    <w:semiHidden/>
    <w:unhideWhenUsed/>
    <w:qFormat/>
    <w:rsid w:val="007B13E6"/>
    <w:pPr>
      <w:keepLines/>
      <w:spacing w:before="480" w:line="276" w:lineRule="auto"/>
      <w:jc w:val="left"/>
      <w:outlineLvl w:val="9"/>
    </w:pPr>
    <w:rPr>
      <w:rFonts w:ascii="Cambria" w:hAnsi="Cambria"/>
      <w:color w:val="365F91"/>
      <w:sz w:val="28"/>
      <w:szCs w:val="28"/>
      <w:lang w:val="en-US" w:eastAsia="en-US"/>
    </w:rPr>
  </w:style>
  <w:style w:type="table" w:customStyle="1" w:styleId="LightShading-Accent11">
    <w:name w:val="Light Shading - Accent 11"/>
    <w:basedOn w:val="TableNormal"/>
    <w:uiPriority w:val="60"/>
    <w:rsid w:val="00E9063E"/>
    <w:rPr>
      <w:color w:val="1F497D"/>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rsid w:val="00DB77E7"/>
    <w:pPr>
      <w:autoSpaceDE w:val="0"/>
      <w:autoSpaceDN w:val="0"/>
      <w:adjustRightInd w:val="0"/>
    </w:pPr>
    <w:rPr>
      <w:color w:val="000000"/>
      <w:sz w:val="24"/>
      <w:szCs w:val="24"/>
    </w:rPr>
  </w:style>
  <w:style w:type="character" w:customStyle="1" w:styleId="TekstChar">
    <w:name w:val="Tekst Char"/>
    <w:link w:val="Tekst"/>
    <w:rsid w:val="00F56D7F"/>
    <w:rPr>
      <w:sz w:val="24"/>
      <w:szCs w:val="24"/>
    </w:rPr>
  </w:style>
  <w:style w:type="paragraph" w:styleId="ListParagraph">
    <w:name w:val="List Paragraph"/>
    <w:basedOn w:val="Normal"/>
    <w:uiPriority w:val="34"/>
    <w:qFormat/>
    <w:rsid w:val="00200125"/>
    <w:pPr>
      <w:spacing w:after="200" w:line="276" w:lineRule="auto"/>
      <w:ind w:left="720"/>
      <w:contextualSpacing/>
    </w:pPr>
    <w:rPr>
      <w:rFonts w:eastAsia="Calibri"/>
      <w:szCs w:val="22"/>
      <w:lang w:eastAsia="en-US"/>
    </w:rPr>
  </w:style>
  <w:style w:type="table" w:styleId="LightShading-Accent2">
    <w:name w:val="Light Shading Accent 2"/>
    <w:basedOn w:val="TableNormal"/>
    <w:uiPriority w:val="60"/>
    <w:rsid w:val="004B6FA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Accent4">
    <w:name w:val="Light Grid Accent 4"/>
    <w:basedOn w:val="TableNormal"/>
    <w:uiPriority w:val="62"/>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List-Accent3">
    <w:name w:val="Light List Accent 3"/>
    <w:basedOn w:val="TableNormal"/>
    <w:uiPriority w:val="61"/>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2">
    <w:name w:val="Medium Shading 1 Accent 2"/>
    <w:basedOn w:val="TableNormal"/>
    <w:uiPriority w:val="63"/>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List1-Accent2">
    <w:name w:val="Medium List 1 Accent 2"/>
    <w:basedOn w:val="TableNormal"/>
    <w:uiPriority w:val="65"/>
    <w:rsid w:val="007A7E04"/>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List-Accent5">
    <w:name w:val="Light List Accent 5"/>
    <w:basedOn w:val="TableNormal"/>
    <w:uiPriority w:val="61"/>
    <w:rsid w:val="00CB404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FOINaslov1">
    <w:name w:val="FOI Naslov 1"/>
    <w:basedOn w:val="Normal"/>
    <w:autoRedefine/>
    <w:qFormat/>
    <w:rsid w:val="00FC0155"/>
    <w:pPr>
      <w:tabs>
        <w:tab w:val="left" w:pos="426"/>
      </w:tabs>
      <w:spacing w:after="240"/>
      <w:jc w:val="center"/>
    </w:pPr>
    <w:rPr>
      <w:b/>
      <w:bCs/>
      <w:sz w:val="36"/>
    </w:rPr>
  </w:style>
  <w:style w:type="paragraph" w:customStyle="1" w:styleId="FOINaslov2">
    <w:name w:val="FOI Naslov 2"/>
    <w:basedOn w:val="ListParagraph"/>
    <w:link w:val="FOINaslov2Char"/>
    <w:qFormat/>
    <w:rsid w:val="006408E3"/>
    <w:pPr>
      <w:numPr>
        <w:ilvl w:val="1"/>
        <w:numId w:val="35"/>
      </w:numPr>
      <w:spacing w:after="0" w:line="240" w:lineRule="auto"/>
      <w:ind w:left="720" w:firstLine="0"/>
    </w:pPr>
    <w:rPr>
      <w:rFonts w:eastAsia="Times New Roman"/>
      <w:szCs w:val="24"/>
      <w:lang w:eastAsia="hr-HR"/>
    </w:rPr>
  </w:style>
  <w:style w:type="paragraph" w:customStyle="1" w:styleId="FOINaslov3">
    <w:name w:val="FOI Naslov 3"/>
    <w:basedOn w:val="ListParagraph"/>
    <w:link w:val="FOINaslov3Char"/>
    <w:qFormat/>
    <w:rsid w:val="006408E3"/>
    <w:pPr>
      <w:numPr>
        <w:ilvl w:val="2"/>
        <w:numId w:val="35"/>
      </w:numPr>
      <w:spacing w:after="0" w:line="240" w:lineRule="auto"/>
      <w:ind w:left="720" w:firstLine="0"/>
    </w:pPr>
    <w:rPr>
      <w:rFonts w:eastAsia="Times New Roman"/>
      <w:szCs w:val="24"/>
      <w:lang w:eastAsia="hr-HR"/>
    </w:rPr>
  </w:style>
  <w:style w:type="paragraph" w:customStyle="1" w:styleId="FOINaslov4">
    <w:name w:val="FOI Naslov 4"/>
    <w:basedOn w:val="ListParagraph"/>
    <w:qFormat/>
    <w:rsid w:val="006408E3"/>
    <w:pPr>
      <w:numPr>
        <w:ilvl w:val="3"/>
        <w:numId w:val="35"/>
      </w:numPr>
      <w:spacing w:after="0" w:line="240" w:lineRule="auto"/>
      <w:ind w:left="720" w:firstLine="0"/>
    </w:pPr>
    <w:rPr>
      <w:rFonts w:eastAsia="Times New Roman"/>
      <w:szCs w:val="24"/>
      <w:lang w:eastAsia="hr-HR"/>
    </w:rPr>
  </w:style>
  <w:style w:type="character" w:customStyle="1" w:styleId="FOINaslov3Char">
    <w:name w:val="FOI Naslov 3 Char"/>
    <w:basedOn w:val="DefaultParagraphFont"/>
    <w:link w:val="FOINaslov3"/>
    <w:rsid w:val="006408E3"/>
    <w:rPr>
      <w:sz w:val="24"/>
      <w:szCs w:val="24"/>
    </w:rPr>
  </w:style>
  <w:style w:type="character" w:customStyle="1" w:styleId="FOINaslov2Char">
    <w:name w:val="FOI Naslov 2 Char"/>
    <w:basedOn w:val="DefaultParagraphFont"/>
    <w:link w:val="FOINaslov2"/>
    <w:rsid w:val="006408E3"/>
    <w:rPr>
      <w:sz w:val="24"/>
      <w:szCs w:val="24"/>
    </w:rPr>
  </w:style>
</w:styles>
</file>

<file path=word/webSettings.xml><?xml version="1.0" encoding="utf-8"?>
<w:webSettings xmlns:r="http://schemas.openxmlformats.org/officeDocument/2006/relationships" xmlns:w="http://schemas.openxmlformats.org/wordprocessingml/2006/main">
  <w:divs>
    <w:div w:id="39015886">
      <w:bodyDiv w:val="1"/>
      <w:marLeft w:val="0"/>
      <w:marRight w:val="0"/>
      <w:marTop w:val="0"/>
      <w:marBottom w:val="0"/>
      <w:divBdr>
        <w:top w:val="none" w:sz="0" w:space="0" w:color="auto"/>
        <w:left w:val="none" w:sz="0" w:space="0" w:color="auto"/>
        <w:bottom w:val="none" w:sz="0" w:space="0" w:color="auto"/>
        <w:right w:val="none" w:sz="0" w:space="0" w:color="auto"/>
      </w:divBdr>
    </w:div>
    <w:div w:id="272248806">
      <w:bodyDiv w:val="1"/>
      <w:marLeft w:val="0"/>
      <w:marRight w:val="0"/>
      <w:marTop w:val="0"/>
      <w:marBottom w:val="0"/>
      <w:divBdr>
        <w:top w:val="none" w:sz="0" w:space="0" w:color="auto"/>
        <w:left w:val="none" w:sz="0" w:space="0" w:color="auto"/>
        <w:bottom w:val="none" w:sz="0" w:space="0" w:color="auto"/>
        <w:right w:val="none" w:sz="0" w:space="0" w:color="auto"/>
      </w:divBdr>
    </w:div>
    <w:div w:id="537162324">
      <w:bodyDiv w:val="1"/>
      <w:marLeft w:val="0"/>
      <w:marRight w:val="0"/>
      <w:marTop w:val="0"/>
      <w:marBottom w:val="0"/>
      <w:divBdr>
        <w:top w:val="none" w:sz="0" w:space="0" w:color="auto"/>
        <w:left w:val="none" w:sz="0" w:space="0" w:color="auto"/>
        <w:bottom w:val="none" w:sz="0" w:space="0" w:color="auto"/>
        <w:right w:val="none" w:sz="0" w:space="0" w:color="auto"/>
      </w:divBdr>
      <w:divsChild>
        <w:div w:id="320084544">
          <w:marLeft w:val="0"/>
          <w:marRight w:val="0"/>
          <w:marTop w:val="0"/>
          <w:marBottom w:val="0"/>
          <w:divBdr>
            <w:top w:val="none" w:sz="0" w:space="0" w:color="auto"/>
            <w:left w:val="none" w:sz="0" w:space="0" w:color="auto"/>
            <w:bottom w:val="none" w:sz="0" w:space="0" w:color="auto"/>
            <w:right w:val="none" w:sz="0" w:space="0" w:color="auto"/>
          </w:divBdr>
        </w:div>
      </w:divsChild>
    </w:div>
    <w:div w:id="557202242">
      <w:bodyDiv w:val="1"/>
      <w:marLeft w:val="0"/>
      <w:marRight w:val="0"/>
      <w:marTop w:val="0"/>
      <w:marBottom w:val="0"/>
      <w:divBdr>
        <w:top w:val="none" w:sz="0" w:space="0" w:color="auto"/>
        <w:left w:val="none" w:sz="0" w:space="0" w:color="auto"/>
        <w:bottom w:val="none" w:sz="0" w:space="0" w:color="auto"/>
        <w:right w:val="none" w:sz="0" w:space="0" w:color="auto"/>
      </w:divBdr>
    </w:div>
    <w:div w:id="707144119">
      <w:bodyDiv w:val="1"/>
      <w:marLeft w:val="0"/>
      <w:marRight w:val="0"/>
      <w:marTop w:val="0"/>
      <w:marBottom w:val="0"/>
      <w:divBdr>
        <w:top w:val="none" w:sz="0" w:space="0" w:color="auto"/>
        <w:left w:val="none" w:sz="0" w:space="0" w:color="auto"/>
        <w:bottom w:val="none" w:sz="0" w:space="0" w:color="auto"/>
        <w:right w:val="none" w:sz="0" w:space="0" w:color="auto"/>
      </w:divBdr>
    </w:div>
    <w:div w:id="201834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Desktop\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52896-52FF-4E5E-A7F8-59698FC9E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10</TotalTime>
  <Pages>34</Pages>
  <Words>2982</Words>
  <Characters>16998</Characters>
  <Application>Microsoft Office Word</Application>
  <DocSecurity>0</DocSecurity>
  <Lines>141</Lines>
  <Paragraphs>39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SVEUČILIŠTE U ZAGREBU</vt:lpstr>
      <vt:lpstr>SVEUČILIŠTE U ZAGREBU</vt:lpstr>
    </vt:vector>
  </TitlesOfParts>
  <Company>foi</Company>
  <LinksUpToDate>false</LinksUpToDate>
  <CharactersWithSpaces>19941</CharactersWithSpaces>
  <SharedDoc>false</SharedDoc>
  <HLinks>
    <vt:vector size="96" baseType="variant">
      <vt:variant>
        <vt:i4>1376307</vt:i4>
      </vt:variant>
      <vt:variant>
        <vt:i4>92</vt:i4>
      </vt:variant>
      <vt:variant>
        <vt:i4>0</vt:i4>
      </vt:variant>
      <vt:variant>
        <vt:i4>5</vt:i4>
      </vt:variant>
      <vt:variant>
        <vt:lpwstr/>
      </vt:variant>
      <vt:variant>
        <vt:lpwstr>_Toc315613467</vt:lpwstr>
      </vt:variant>
      <vt:variant>
        <vt:i4>1441843</vt:i4>
      </vt:variant>
      <vt:variant>
        <vt:i4>86</vt:i4>
      </vt:variant>
      <vt:variant>
        <vt:i4>0</vt:i4>
      </vt:variant>
      <vt:variant>
        <vt:i4>5</vt:i4>
      </vt:variant>
      <vt:variant>
        <vt:lpwstr/>
      </vt:variant>
      <vt:variant>
        <vt:lpwstr>_Toc315613450</vt:lpwstr>
      </vt:variant>
      <vt:variant>
        <vt:i4>1507379</vt:i4>
      </vt:variant>
      <vt:variant>
        <vt:i4>80</vt:i4>
      </vt:variant>
      <vt:variant>
        <vt:i4>0</vt:i4>
      </vt:variant>
      <vt:variant>
        <vt:i4>5</vt:i4>
      </vt:variant>
      <vt:variant>
        <vt:lpwstr/>
      </vt:variant>
      <vt:variant>
        <vt:lpwstr>_Toc315613449</vt:lpwstr>
      </vt:variant>
      <vt:variant>
        <vt:i4>1507379</vt:i4>
      </vt:variant>
      <vt:variant>
        <vt:i4>74</vt:i4>
      </vt:variant>
      <vt:variant>
        <vt:i4>0</vt:i4>
      </vt:variant>
      <vt:variant>
        <vt:i4>5</vt:i4>
      </vt:variant>
      <vt:variant>
        <vt:lpwstr/>
      </vt:variant>
      <vt:variant>
        <vt:lpwstr>_Toc315613448</vt:lpwstr>
      </vt:variant>
      <vt:variant>
        <vt:i4>1507379</vt:i4>
      </vt:variant>
      <vt:variant>
        <vt:i4>68</vt:i4>
      </vt:variant>
      <vt:variant>
        <vt:i4>0</vt:i4>
      </vt:variant>
      <vt:variant>
        <vt:i4>5</vt:i4>
      </vt:variant>
      <vt:variant>
        <vt:lpwstr/>
      </vt:variant>
      <vt:variant>
        <vt:lpwstr>_Toc315613447</vt:lpwstr>
      </vt:variant>
      <vt:variant>
        <vt:i4>1507379</vt:i4>
      </vt:variant>
      <vt:variant>
        <vt:i4>62</vt:i4>
      </vt:variant>
      <vt:variant>
        <vt:i4>0</vt:i4>
      </vt:variant>
      <vt:variant>
        <vt:i4>5</vt:i4>
      </vt:variant>
      <vt:variant>
        <vt:lpwstr/>
      </vt:variant>
      <vt:variant>
        <vt:lpwstr>_Toc315613446</vt:lpwstr>
      </vt:variant>
      <vt:variant>
        <vt:i4>1507379</vt:i4>
      </vt:variant>
      <vt:variant>
        <vt:i4>56</vt:i4>
      </vt:variant>
      <vt:variant>
        <vt:i4>0</vt:i4>
      </vt:variant>
      <vt:variant>
        <vt:i4>5</vt:i4>
      </vt:variant>
      <vt:variant>
        <vt:lpwstr/>
      </vt:variant>
      <vt:variant>
        <vt:lpwstr>_Toc315613445</vt:lpwstr>
      </vt:variant>
      <vt:variant>
        <vt:i4>1507379</vt:i4>
      </vt:variant>
      <vt:variant>
        <vt:i4>50</vt:i4>
      </vt:variant>
      <vt:variant>
        <vt:i4>0</vt:i4>
      </vt:variant>
      <vt:variant>
        <vt:i4>5</vt:i4>
      </vt:variant>
      <vt:variant>
        <vt:lpwstr/>
      </vt:variant>
      <vt:variant>
        <vt:lpwstr>_Toc315613444</vt:lpwstr>
      </vt:variant>
      <vt:variant>
        <vt:i4>1507379</vt:i4>
      </vt:variant>
      <vt:variant>
        <vt:i4>44</vt:i4>
      </vt:variant>
      <vt:variant>
        <vt:i4>0</vt:i4>
      </vt:variant>
      <vt:variant>
        <vt:i4>5</vt:i4>
      </vt:variant>
      <vt:variant>
        <vt:lpwstr/>
      </vt:variant>
      <vt:variant>
        <vt:lpwstr>_Toc315613443</vt:lpwstr>
      </vt:variant>
      <vt:variant>
        <vt:i4>1507379</vt:i4>
      </vt:variant>
      <vt:variant>
        <vt:i4>38</vt:i4>
      </vt:variant>
      <vt:variant>
        <vt:i4>0</vt:i4>
      </vt:variant>
      <vt:variant>
        <vt:i4>5</vt:i4>
      </vt:variant>
      <vt:variant>
        <vt:lpwstr/>
      </vt:variant>
      <vt:variant>
        <vt:lpwstr>_Toc315613442</vt:lpwstr>
      </vt:variant>
      <vt:variant>
        <vt:i4>1507379</vt:i4>
      </vt:variant>
      <vt:variant>
        <vt:i4>32</vt:i4>
      </vt:variant>
      <vt:variant>
        <vt:i4>0</vt:i4>
      </vt:variant>
      <vt:variant>
        <vt:i4>5</vt:i4>
      </vt:variant>
      <vt:variant>
        <vt:lpwstr/>
      </vt:variant>
      <vt:variant>
        <vt:lpwstr>_Toc315613441</vt:lpwstr>
      </vt:variant>
      <vt:variant>
        <vt:i4>1507379</vt:i4>
      </vt:variant>
      <vt:variant>
        <vt:i4>26</vt:i4>
      </vt:variant>
      <vt:variant>
        <vt:i4>0</vt:i4>
      </vt:variant>
      <vt:variant>
        <vt:i4>5</vt:i4>
      </vt:variant>
      <vt:variant>
        <vt:lpwstr/>
      </vt:variant>
      <vt:variant>
        <vt:lpwstr>_Toc315613440</vt:lpwstr>
      </vt:variant>
      <vt:variant>
        <vt:i4>1048627</vt:i4>
      </vt:variant>
      <vt:variant>
        <vt:i4>20</vt:i4>
      </vt:variant>
      <vt:variant>
        <vt:i4>0</vt:i4>
      </vt:variant>
      <vt:variant>
        <vt:i4>5</vt:i4>
      </vt:variant>
      <vt:variant>
        <vt:lpwstr/>
      </vt:variant>
      <vt:variant>
        <vt:lpwstr>_Toc315613439</vt:lpwstr>
      </vt:variant>
      <vt:variant>
        <vt:i4>1048627</vt:i4>
      </vt:variant>
      <vt:variant>
        <vt:i4>14</vt:i4>
      </vt:variant>
      <vt:variant>
        <vt:i4>0</vt:i4>
      </vt:variant>
      <vt:variant>
        <vt:i4>5</vt:i4>
      </vt:variant>
      <vt:variant>
        <vt:lpwstr/>
      </vt:variant>
      <vt:variant>
        <vt:lpwstr>_Toc315613438</vt:lpwstr>
      </vt:variant>
      <vt:variant>
        <vt:i4>1048627</vt:i4>
      </vt:variant>
      <vt:variant>
        <vt:i4>8</vt:i4>
      </vt:variant>
      <vt:variant>
        <vt:i4>0</vt:i4>
      </vt:variant>
      <vt:variant>
        <vt:i4>5</vt:i4>
      </vt:variant>
      <vt:variant>
        <vt:lpwstr/>
      </vt:variant>
      <vt:variant>
        <vt:lpwstr>_Toc315613437</vt:lpwstr>
      </vt:variant>
      <vt:variant>
        <vt:i4>1048627</vt:i4>
      </vt:variant>
      <vt:variant>
        <vt:i4>2</vt:i4>
      </vt:variant>
      <vt:variant>
        <vt:i4>0</vt:i4>
      </vt:variant>
      <vt:variant>
        <vt:i4>5</vt:i4>
      </vt:variant>
      <vt:variant>
        <vt:lpwstr/>
      </vt:variant>
      <vt:variant>
        <vt:lpwstr>_Toc315613436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iva</dc:creator>
  <cp:lastModifiedBy>Marija</cp:lastModifiedBy>
  <cp:revision>5</cp:revision>
  <cp:lastPrinted>2012-12-16T22:53:00Z</cp:lastPrinted>
  <dcterms:created xsi:type="dcterms:W3CDTF">2014-08-27T20:41:00Z</dcterms:created>
  <dcterms:modified xsi:type="dcterms:W3CDTF">2014-09-05T08:33:00Z</dcterms:modified>
</cp:coreProperties>
</file>